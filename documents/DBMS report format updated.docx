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3546" w14:textId="77777777" w:rsidR="00471494" w:rsidRPr="00E43529" w:rsidRDefault="009027CB" w:rsidP="00983593">
      <w:pPr>
        <w:spacing w:after="542" w:line="276" w:lineRule="auto"/>
        <w:ind w:left="0" w:right="0" w:firstLine="0"/>
        <w:jc w:val="center"/>
        <w:rPr>
          <w:rFonts w:ascii="Times New Roman" w:eastAsia="SimSun-ExtB" w:hAnsi="Times New Roman" w:cs="Times New Roman"/>
        </w:rPr>
      </w:pPr>
      <w:r>
        <w:rPr>
          <w:rFonts w:ascii="Times New Roman" w:eastAsia="SimSun-ExtB" w:hAnsi="Times New Roman" w:cs="Times New Roman"/>
          <w:b/>
          <w:sz w:val="32"/>
        </w:rPr>
        <w:t>Title of Project</w:t>
      </w:r>
    </w:p>
    <w:p w14:paraId="7D358B61" w14:textId="77777777" w:rsidR="00471494" w:rsidRPr="00E43529" w:rsidRDefault="00D2381A" w:rsidP="00983593">
      <w:pPr>
        <w:spacing w:after="160" w:line="276" w:lineRule="auto"/>
        <w:jc w:val="center"/>
        <w:rPr>
          <w:rFonts w:ascii="Times New Roman" w:eastAsia="SimSun-ExtB" w:hAnsi="Times New Roman" w:cs="Times New Roman"/>
        </w:rPr>
      </w:pPr>
      <w:r w:rsidRPr="00E43529">
        <w:rPr>
          <w:rFonts w:ascii="Times New Roman" w:eastAsia="SimSun-ExtB" w:hAnsi="Times New Roman" w:cs="Times New Roman"/>
        </w:rPr>
        <w:t>Project submitted to the</w:t>
      </w:r>
    </w:p>
    <w:p w14:paraId="0A31055F" w14:textId="77777777" w:rsidR="009027CB" w:rsidRPr="009027CB" w:rsidRDefault="009027CB" w:rsidP="009027CB">
      <w:pPr>
        <w:spacing w:after="0" w:line="276" w:lineRule="auto"/>
        <w:ind w:left="-6" w:right="0" w:hanging="11"/>
        <w:jc w:val="center"/>
        <w:rPr>
          <w:rFonts w:ascii="Times New Roman" w:eastAsia="SimSun-ExtB" w:hAnsi="Times New Roman" w:cs="Times New Roman"/>
        </w:rPr>
      </w:pPr>
      <w:r w:rsidRPr="009027CB">
        <w:rPr>
          <w:rFonts w:ascii="Times New Roman" w:eastAsia="SimSun-ExtB" w:hAnsi="Times New Roman" w:cs="Times New Roman"/>
        </w:rPr>
        <w:t>School of Engineering &amp; Technology</w:t>
      </w:r>
      <w:r>
        <w:rPr>
          <w:rFonts w:ascii="Times New Roman" w:eastAsia="SimSun-ExtB" w:hAnsi="Times New Roman" w:cs="Times New Roman"/>
        </w:rPr>
        <w:t xml:space="preserve">, </w:t>
      </w:r>
      <w:r w:rsidRPr="009027CB">
        <w:rPr>
          <w:rFonts w:ascii="Times New Roman" w:eastAsia="SimSun-ExtB" w:hAnsi="Times New Roman" w:cs="Times New Roman"/>
        </w:rPr>
        <w:t>BML Munjal University</w:t>
      </w:r>
    </w:p>
    <w:p w14:paraId="15A7CE2E" w14:textId="77777777" w:rsidR="00471494" w:rsidRPr="00E43529" w:rsidRDefault="00ED2C57" w:rsidP="009027CB">
      <w:pPr>
        <w:spacing w:after="659" w:line="276" w:lineRule="auto"/>
        <w:ind w:left="-5" w:right="0"/>
        <w:jc w:val="center"/>
        <w:rPr>
          <w:rFonts w:ascii="Times New Roman" w:eastAsia="SimSun-ExtB" w:hAnsi="Times New Roman" w:cs="Times New Roman"/>
        </w:rPr>
      </w:pPr>
      <w:r w:rsidRPr="00E43529">
        <w:rPr>
          <w:rFonts w:ascii="Times New Roman" w:eastAsia="SimSun-ExtB" w:hAnsi="Times New Roman" w:cs="Times New Roman"/>
        </w:rPr>
        <w:t xml:space="preserve">for the partial </w:t>
      </w:r>
      <w:r w:rsidR="00055C03" w:rsidRPr="00E43529">
        <w:rPr>
          <w:rFonts w:ascii="Times New Roman" w:eastAsia="SimSun-ExtB" w:hAnsi="Times New Roman" w:cs="Times New Roman"/>
        </w:rPr>
        <w:t>fulfilment</w:t>
      </w:r>
      <w:r w:rsidRPr="00E43529">
        <w:rPr>
          <w:rFonts w:ascii="Times New Roman" w:eastAsia="SimSun-ExtB" w:hAnsi="Times New Roman" w:cs="Times New Roman"/>
        </w:rPr>
        <w:t xml:space="preserve"> of the requirements to award the degree of</w:t>
      </w:r>
    </w:p>
    <w:p w14:paraId="619D64D2" w14:textId="77777777" w:rsidR="00471494" w:rsidRPr="00E43529" w:rsidRDefault="00D2381A" w:rsidP="00983593">
      <w:pPr>
        <w:spacing w:after="154" w:line="276" w:lineRule="auto"/>
        <w:ind w:right="0"/>
        <w:jc w:val="center"/>
        <w:rPr>
          <w:rFonts w:ascii="Times New Roman" w:eastAsia="SimSun-ExtB" w:hAnsi="Times New Roman" w:cs="Times New Roman"/>
        </w:rPr>
      </w:pPr>
      <w:r w:rsidRPr="00E43529">
        <w:rPr>
          <w:rFonts w:ascii="Times New Roman" w:eastAsia="SimSun-ExtB" w:hAnsi="Times New Roman" w:cs="Times New Roman"/>
          <w:b/>
        </w:rPr>
        <w:t>Bachelor of Technology</w:t>
      </w:r>
    </w:p>
    <w:p w14:paraId="6E31A946" w14:textId="77777777" w:rsidR="00471494" w:rsidRPr="00E43529" w:rsidRDefault="00D2381A" w:rsidP="00983593">
      <w:pPr>
        <w:spacing w:after="160" w:line="276" w:lineRule="auto"/>
        <w:ind w:right="0"/>
        <w:jc w:val="center"/>
        <w:rPr>
          <w:rFonts w:ascii="Times New Roman" w:eastAsia="SimSun-ExtB" w:hAnsi="Times New Roman" w:cs="Times New Roman"/>
        </w:rPr>
      </w:pPr>
      <w:r w:rsidRPr="00E43529">
        <w:rPr>
          <w:rFonts w:ascii="Times New Roman" w:eastAsia="SimSun-ExtB" w:hAnsi="Times New Roman" w:cs="Times New Roman"/>
        </w:rPr>
        <w:t>In</w:t>
      </w:r>
    </w:p>
    <w:p w14:paraId="0237CC3C" w14:textId="77777777" w:rsidR="00471494" w:rsidRPr="00E43529" w:rsidRDefault="00D2381A" w:rsidP="00983593">
      <w:pPr>
        <w:spacing w:after="154" w:line="276" w:lineRule="auto"/>
        <w:ind w:right="0"/>
        <w:jc w:val="center"/>
        <w:rPr>
          <w:rFonts w:ascii="Times New Roman" w:eastAsia="SimSun-ExtB" w:hAnsi="Times New Roman" w:cs="Times New Roman"/>
        </w:rPr>
      </w:pPr>
      <w:r w:rsidRPr="00E43529">
        <w:rPr>
          <w:rFonts w:ascii="Times New Roman" w:eastAsia="SimSun-ExtB" w:hAnsi="Times New Roman" w:cs="Times New Roman"/>
          <w:b/>
        </w:rPr>
        <w:t>Computer Science and Engineering</w:t>
      </w:r>
    </w:p>
    <w:p w14:paraId="31A2B931" w14:textId="77777777" w:rsidR="00471494" w:rsidRPr="00E43529" w:rsidRDefault="00D2381A" w:rsidP="00983593">
      <w:pPr>
        <w:spacing w:after="711" w:line="276" w:lineRule="auto"/>
        <w:ind w:right="0"/>
        <w:jc w:val="center"/>
        <w:rPr>
          <w:rFonts w:ascii="Times New Roman" w:eastAsia="SimSun-ExtB" w:hAnsi="Times New Roman" w:cs="Times New Roman"/>
        </w:rPr>
      </w:pPr>
      <w:r w:rsidRPr="00E43529">
        <w:rPr>
          <w:rFonts w:ascii="Times New Roman" w:eastAsia="SimSun-ExtB" w:hAnsi="Times New Roman" w:cs="Times New Roman"/>
          <w:b/>
        </w:rPr>
        <w:t xml:space="preserve">School of Engineering and </w:t>
      </w:r>
      <w:r w:rsidR="009027CB">
        <w:rPr>
          <w:rFonts w:ascii="Times New Roman" w:eastAsia="SimSun-ExtB" w:hAnsi="Times New Roman" w:cs="Times New Roman"/>
          <w:b/>
        </w:rPr>
        <w:t>Technology</w:t>
      </w:r>
    </w:p>
    <w:p w14:paraId="4AA76AC3" w14:textId="77777777" w:rsidR="00471494" w:rsidRPr="00E43529" w:rsidRDefault="00D2381A" w:rsidP="00983593">
      <w:pPr>
        <w:spacing w:after="160" w:line="276" w:lineRule="auto"/>
        <w:ind w:right="0"/>
        <w:jc w:val="center"/>
        <w:rPr>
          <w:rFonts w:ascii="Times New Roman" w:eastAsia="SimSun-ExtB" w:hAnsi="Times New Roman" w:cs="Times New Roman"/>
        </w:rPr>
      </w:pPr>
      <w:r w:rsidRPr="00E43529">
        <w:rPr>
          <w:rFonts w:ascii="Times New Roman" w:eastAsia="SimSun-ExtB" w:hAnsi="Times New Roman" w:cs="Times New Roman"/>
        </w:rPr>
        <w:t>Submitted by</w:t>
      </w:r>
    </w:p>
    <w:p w14:paraId="13B7A325" w14:textId="77777777" w:rsidR="00471494" w:rsidRPr="00E43529" w:rsidRDefault="009027CB" w:rsidP="009027CB">
      <w:pPr>
        <w:spacing w:after="154" w:line="276" w:lineRule="auto"/>
        <w:ind w:right="0"/>
        <w:jc w:val="center"/>
        <w:rPr>
          <w:rFonts w:ascii="Times New Roman" w:eastAsia="SimSun-ExtB" w:hAnsi="Times New Roman" w:cs="Times New Roman"/>
        </w:rPr>
      </w:pPr>
      <w:r>
        <w:rPr>
          <w:rFonts w:ascii="Times New Roman" w:eastAsia="SimSun-ExtB" w:hAnsi="Times New Roman" w:cs="Times New Roman"/>
          <w:b/>
        </w:rPr>
        <w:t>Full Name (Enrolment No)</w:t>
      </w:r>
    </w:p>
    <w:p w14:paraId="06FA6FED" w14:textId="77777777" w:rsidR="00471494" w:rsidRPr="00E43529" w:rsidRDefault="009027CB" w:rsidP="00983593">
      <w:pPr>
        <w:tabs>
          <w:tab w:val="center" w:pos="3689"/>
        </w:tabs>
        <w:spacing w:after="243" w:line="276" w:lineRule="auto"/>
        <w:ind w:left="0" w:right="0" w:firstLine="0"/>
        <w:jc w:val="center"/>
        <w:rPr>
          <w:rFonts w:ascii="Times New Roman" w:eastAsia="SimSun-ExtB" w:hAnsi="Times New Roman" w:cs="Times New Roman"/>
        </w:rPr>
      </w:pPr>
      <w:r>
        <w:rPr>
          <w:rFonts w:ascii="Times New Roman" w:eastAsia="SimSun-ExtB" w:hAnsi="Times New Roman" w:cs="Times New Roman"/>
          <w:noProof/>
        </w:rPr>
        <w:drawing>
          <wp:inline distT="0" distB="0" distL="0" distR="0" wp14:anchorId="46C08B23" wp14:editId="59991117">
            <wp:extent cx="2116379" cy="2049780"/>
            <wp:effectExtent l="0" t="0" r="0" b="7620"/>
            <wp:docPr id="209174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48327" name="Picture 2091748327"/>
                    <pic:cNvPicPr/>
                  </pic:nvPicPr>
                  <pic:blipFill>
                    <a:blip r:embed="rId11">
                      <a:extLst>
                        <a:ext uri="{28A0092B-C50C-407E-A947-70E740481C1C}">
                          <a14:useLocalDpi xmlns:a14="http://schemas.microsoft.com/office/drawing/2010/main" val="0"/>
                        </a:ext>
                      </a:extLst>
                    </a:blip>
                    <a:stretch>
                      <a:fillRect/>
                    </a:stretch>
                  </pic:blipFill>
                  <pic:spPr>
                    <a:xfrm>
                      <a:off x="0" y="0"/>
                      <a:ext cx="2120408" cy="2053682"/>
                    </a:xfrm>
                    <a:prstGeom prst="rect">
                      <a:avLst/>
                    </a:prstGeom>
                  </pic:spPr>
                </pic:pic>
              </a:graphicData>
            </a:graphic>
          </wp:inline>
        </w:drawing>
      </w:r>
      <w:r w:rsidR="001D700B" w:rsidRPr="00E43529">
        <w:rPr>
          <w:rFonts w:ascii="Times New Roman" w:eastAsia="SimSun-ExtB" w:hAnsi="Times New Roman" w:cs="Times New Roman"/>
        </w:rPr>
        <w:br w:type="textWrapping" w:clear="all"/>
      </w:r>
    </w:p>
    <w:p w14:paraId="50A49463" w14:textId="77777777" w:rsidR="00471494" w:rsidRPr="00E43529" w:rsidRDefault="00D2381A" w:rsidP="00983593">
      <w:pPr>
        <w:spacing w:after="160" w:line="276" w:lineRule="auto"/>
        <w:ind w:right="0"/>
        <w:jc w:val="center"/>
        <w:rPr>
          <w:rFonts w:ascii="Times New Roman" w:eastAsia="SimSun-ExtB" w:hAnsi="Times New Roman" w:cs="Times New Roman"/>
        </w:rPr>
      </w:pPr>
      <w:r w:rsidRPr="00E43529">
        <w:rPr>
          <w:rFonts w:ascii="Times New Roman" w:eastAsia="SimSun-ExtB" w:hAnsi="Times New Roman" w:cs="Times New Roman"/>
        </w:rPr>
        <w:t>Under the Guidance of</w:t>
      </w:r>
    </w:p>
    <w:p w14:paraId="54DD8A22" w14:textId="77777777" w:rsidR="00471494" w:rsidRPr="00E43529" w:rsidRDefault="009027CB" w:rsidP="00983593">
      <w:pPr>
        <w:spacing w:after="1119" w:line="276" w:lineRule="auto"/>
        <w:ind w:right="0"/>
        <w:jc w:val="center"/>
        <w:rPr>
          <w:rFonts w:ascii="Times New Roman" w:eastAsia="SimSun-ExtB" w:hAnsi="Times New Roman" w:cs="Times New Roman"/>
        </w:rPr>
      </w:pPr>
      <w:r>
        <w:rPr>
          <w:rFonts w:ascii="Times New Roman" w:eastAsia="SimSun-ExtB" w:hAnsi="Times New Roman" w:cs="Times New Roman"/>
          <w:b/>
        </w:rPr>
        <w:t>Name of Faculty</w:t>
      </w:r>
    </w:p>
    <w:p w14:paraId="520910F8" w14:textId="77777777" w:rsidR="00471494" w:rsidRPr="00E43529" w:rsidRDefault="009027CB" w:rsidP="00983593">
      <w:pPr>
        <w:spacing w:after="154" w:line="276" w:lineRule="auto"/>
        <w:ind w:right="0"/>
        <w:jc w:val="center"/>
        <w:rPr>
          <w:rFonts w:ascii="Times New Roman" w:eastAsia="SimSun-ExtB" w:hAnsi="Times New Roman" w:cs="Times New Roman"/>
        </w:rPr>
      </w:pPr>
      <w:r>
        <w:rPr>
          <w:rFonts w:ascii="Times New Roman" w:eastAsia="SimSun-ExtB" w:hAnsi="Times New Roman" w:cs="Times New Roman"/>
          <w:b/>
        </w:rPr>
        <w:t>BML Munjal</w:t>
      </w:r>
      <w:r w:rsidR="00D2381A" w:rsidRPr="00E43529">
        <w:rPr>
          <w:rFonts w:ascii="Times New Roman" w:eastAsia="SimSun-ExtB" w:hAnsi="Times New Roman" w:cs="Times New Roman"/>
          <w:b/>
        </w:rPr>
        <w:t xml:space="preserve"> University</w:t>
      </w:r>
    </w:p>
    <w:p w14:paraId="40DCD309" w14:textId="77777777" w:rsidR="00471494" w:rsidRPr="00E43529" w:rsidRDefault="009027CB" w:rsidP="00983593">
      <w:pPr>
        <w:spacing w:after="154" w:line="276" w:lineRule="auto"/>
        <w:ind w:right="0"/>
        <w:jc w:val="center"/>
        <w:rPr>
          <w:rFonts w:ascii="Times New Roman" w:eastAsia="SimSun-ExtB" w:hAnsi="Times New Roman" w:cs="Times New Roman"/>
        </w:rPr>
      </w:pPr>
      <w:proofErr w:type="spellStart"/>
      <w:r w:rsidRPr="009027CB">
        <w:rPr>
          <w:rFonts w:ascii="Times New Roman" w:eastAsia="SimSun-ExtB" w:hAnsi="Times New Roman" w:cs="Times New Roman"/>
          <w:b/>
        </w:rPr>
        <w:t>Kapriwas</w:t>
      </w:r>
      <w:proofErr w:type="spellEnd"/>
      <w:r w:rsidRPr="009027CB">
        <w:rPr>
          <w:rFonts w:ascii="Times New Roman" w:eastAsia="SimSun-ExtB" w:hAnsi="Times New Roman" w:cs="Times New Roman"/>
          <w:b/>
        </w:rPr>
        <w:t>, Haryana</w:t>
      </w:r>
      <w:r w:rsidR="00D2381A" w:rsidRPr="00E43529">
        <w:rPr>
          <w:rFonts w:ascii="Times New Roman" w:eastAsia="SimSun-ExtB" w:hAnsi="Times New Roman" w:cs="Times New Roman"/>
          <w:b/>
        </w:rPr>
        <w:t xml:space="preserve">– </w:t>
      </w:r>
      <w:r w:rsidRPr="009027CB">
        <w:rPr>
          <w:rFonts w:ascii="Times New Roman" w:eastAsia="SimSun-ExtB" w:hAnsi="Times New Roman" w:cs="Times New Roman"/>
          <w:b/>
        </w:rPr>
        <w:t>122413</w:t>
      </w:r>
    </w:p>
    <w:p w14:paraId="7298CB0C" w14:textId="77777777" w:rsidR="00471494" w:rsidRPr="00E43529" w:rsidRDefault="00D2381A" w:rsidP="009027CB">
      <w:pPr>
        <w:spacing w:after="154" w:line="276" w:lineRule="auto"/>
        <w:ind w:right="0"/>
        <w:jc w:val="center"/>
        <w:rPr>
          <w:rFonts w:ascii="Times New Roman" w:eastAsia="SimSun-ExtB" w:hAnsi="Times New Roman" w:cs="Times New Roman"/>
        </w:rPr>
      </w:pPr>
      <w:r w:rsidRPr="00E43529">
        <w:rPr>
          <w:rFonts w:ascii="Times New Roman" w:eastAsia="SimSun-ExtB" w:hAnsi="Times New Roman" w:cs="Times New Roman"/>
          <w:b/>
        </w:rPr>
        <w:t>[</w:t>
      </w:r>
      <w:proofErr w:type="gramStart"/>
      <w:r w:rsidR="009027CB">
        <w:rPr>
          <w:rFonts w:ascii="Times New Roman" w:eastAsia="SimSun-ExtB" w:hAnsi="Times New Roman" w:cs="Times New Roman"/>
          <w:b/>
        </w:rPr>
        <w:t>May</w:t>
      </w:r>
      <w:r w:rsidRPr="00E43529">
        <w:rPr>
          <w:rFonts w:ascii="Times New Roman" w:eastAsia="SimSun-ExtB" w:hAnsi="Times New Roman" w:cs="Times New Roman"/>
          <w:b/>
        </w:rPr>
        <w:t>,</w:t>
      </w:r>
      <w:proofErr w:type="gramEnd"/>
      <w:r w:rsidRPr="00E43529">
        <w:rPr>
          <w:rFonts w:ascii="Times New Roman" w:eastAsia="SimSun-ExtB" w:hAnsi="Times New Roman" w:cs="Times New Roman"/>
          <w:b/>
        </w:rPr>
        <w:t xml:space="preserve"> </w:t>
      </w:r>
      <w:r w:rsidR="00901814" w:rsidRPr="00E43529">
        <w:rPr>
          <w:rFonts w:ascii="Times New Roman" w:eastAsia="SimSun-ExtB" w:hAnsi="Times New Roman" w:cs="Times New Roman"/>
          <w:b/>
        </w:rPr>
        <w:t>202</w:t>
      </w:r>
      <w:r w:rsidR="009027CB">
        <w:rPr>
          <w:rFonts w:ascii="Times New Roman" w:eastAsia="SimSun-ExtB" w:hAnsi="Times New Roman" w:cs="Times New Roman"/>
          <w:b/>
        </w:rPr>
        <w:t>6</w:t>
      </w:r>
      <w:r w:rsidRPr="00E43529">
        <w:rPr>
          <w:rFonts w:ascii="Times New Roman" w:eastAsia="SimSun-ExtB" w:hAnsi="Times New Roman" w:cs="Times New Roman"/>
          <w:b/>
        </w:rPr>
        <w:t>]</w:t>
      </w:r>
    </w:p>
    <w:p w14:paraId="6AB26FD6" w14:textId="77777777" w:rsidR="00471494" w:rsidRPr="00E43529" w:rsidRDefault="00471494" w:rsidP="00D74050">
      <w:pPr>
        <w:spacing w:line="276" w:lineRule="auto"/>
        <w:ind w:left="-5" w:right="0"/>
        <w:rPr>
          <w:rFonts w:ascii="Times New Roman" w:eastAsia="SimSun-ExtB" w:hAnsi="Times New Roman" w:cs="Times New Roman"/>
        </w:rPr>
      </w:pPr>
    </w:p>
    <w:p w14:paraId="5A7954E9" w14:textId="77777777" w:rsidR="00471494" w:rsidRPr="00E43529" w:rsidRDefault="00D2381A" w:rsidP="00D74050">
      <w:pPr>
        <w:pStyle w:val="Heading1"/>
        <w:spacing w:line="276" w:lineRule="auto"/>
        <w:ind w:left="-5"/>
        <w:jc w:val="both"/>
        <w:rPr>
          <w:rFonts w:ascii="Times New Roman" w:eastAsia="SimSun-ExtB" w:hAnsi="Times New Roman" w:cs="Times New Roman"/>
        </w:rPr>
      </w:pPr>
      <w:r w:rsidRPr="00E43529">
        <w:rPr>
          <w:rFonts w:ascii="Times New Roman" w:eastAsia="SimSun-ExtB" w:hAnsi="Times New Roman" w:cs="Times New Roman"/>
        </w:rPr>
        <w:lastRenderedPageBreak/>
        <w:t>Certificate</w:t>
      </w:r>
    </w:p>
    <w:p w14:paraId="7BBB4542" w14:textId="77777777" w:rsidR="00471494" w:rsidRPr="00E43529" w:rsidRDefault="00D2381A" w:rsidP="00D74050">
      <w:pPr>
        <w:spacing w:after="1075" w:line="276" w:lineRule="auto"/>
        <w:ind w:left="0" w:firstLine="0"/>
        <w:rPr>
          <w:rFonts w:ascii="Times New Roman" w:eastAsia="SimSun-ExtB" w:hAnsi="Times New Roman" w:cs="Times New Roman"/>
        </w:rPr>
      </w:pPr>
      <w:r w:rsidRPr="00E43529">
        <w:rPr>
          <w:rFonts w:ascii="Times New Roman" w:eastAsia="SimSun-ExtB" w:hAnsi="Times New Roman" w:cs="Times New Roman"/>
        </w:rPr>
        <w:t>Date: 11/28/2024</w:t>
      </w:r>
    </w:p>
    <w:p w14:paraId="5A5CF447" w14:textId="3921DAA1" w:rsidR="00471494" w:rsidRPr="00E43529" w:rsidRDefault="00D2381A" w:rsidP="00D74050">
      <w:pPr>
        <w:spacing w:after="2000" w:line="276" w:lineRule="auto"/>
        <w:ind w:left="-5" w:right="0"/>
        <w:rPr>
          <w:rFonts w:ascii="Times New Roman" w:eastAsia="SimSun-ExtB" w:hAnsi="Times New Roman" w:cs="Times New Roman"/>
        </w:rPr>
      </w:pPr>
      <w:r w:rsidRPr="00E43529">
        <w:rPr>
          <w:rFonts w:ascii="Times New Roman" w:eastAsia="SimSun-ExtB" w:hAnsi="Times New Roman" w:cs="Times New Roman"/>
        </w:rPr>
        <w:t>This is to certify that the work present in this Project entitled “</w:t>
      </w:r>
      <w:r w:rsidR="009027CB">
        <w:rPr>
          <w:rFonts w:ascii="Times New Roman" w:eastAsia="SimSun-ExtB" w:hAnsi="Times New Roman" w:cs="Times New Roman"/>
          <w:b/>
        </w:rPr>
        <w:t>Title</w:t>
      </w:r>
      <w:r w:rsidRPr="00E43529">
        <w:rPr>
          <w:rFonts w:ascii="Times New Roman" w:eastAsia="SimSun-ExtB" w:hAnsi="Times New Roman" w:cs="Times New Roman"/>
        </w:rPr>
        <w:t xml:space="preserve">” has been carried out by </w:t>
      </w:r>
      <w:r w:rsidR="009027CB">
        <w:rPr>
          <w:rFonts w:ascii="Times New Roman" w:eastAsia="SimSun-ExtB" w:hAnsi="Times New Roman" w:cs="Times New Roman"/>
          <w:b/>
        </w:rPr>
        <w:t xml:space="preserve">Full name </w:t>
      </w:r>
      <w:r w:rsidRPr="00E43529">
        <w:rPr>
          <w:rFonts w:ascii="Times New Roman" w:eastAsia="SimSun-ExtB" w:hAnsi="Times New Roman" w:cs="Times New Roman"/>
        </w:rPr>
        <w:t xml:space="preserve">under my/our supervision. The work is genuine, original, and suitable for submission to the </w:t>
      </w:r>
      <w:r w:rsidR="00272612">
        <w:rPr>
          <w:rFonts w:ascii="Times New Roman" w:eastAsia="SimSun-ExtB" w:hAnsi="Times New Roman" w:cs="Times New Roman"/>
        </w:rPr>
        <w:t>BML Munjal</w:t>
      </w:r>
      <w:r w:rsidRPr="00E43529">
        <w:rPr>
          <w:rFonts w:ascii="Times New Roman" w:eastAsia="SimSun-ExtB" w:hAnsi="Times New Roman" w:cs="Times New Roman"/>
        </w:rPr>
        <w:t xml:space="preserve"> </w:t>
      </w:r>
      <w:proofErr w:type="gramStart"/>
      <w:r w:rsidRPr="00E43529">
        <w:rPr>
          <w:rFonts w:ascii="Times New Roman" w:eastAsia="SimSun-ExtB" w:hAnsi="Times New Roman" w:cs="Times New Roman"/>
        </w:rPr>
        <w:t>University  for</w:t>
      </w:r>
      <w:proofErr w:type="gramEnd"/>
      <w:r w:rsidRPr="00E43529">
        <w:rPr>
          <w:rFonts w:ascii="Times New Roman" w:eastAsia="SimSun-ExtB" w:hAnsi="Times New Roman" w:cs="Times New Roman"/>
        </w:rPr>
        <w:t xml:space="preserve"> the award of Bachelor of Technology in </w:t>
      </w:r>
      <w:r w:rsidRPr="00E43529">
        <w:rPr>
          <w:rFonts w:ascii="Times New Roman" w:eastAsia="SimSun-ExtB" w:hAnsi="Times New Roman" w:cs="Times New Roman"/>
          <w:b/>
        </w:rPr>
        <w:t xml:space="preserve">School of Engineering and </w:t>
      </w:r>
      <w:r w:rsidR="009027CB">
        <w:rPr>
          <w:rFonts w:ascii="Times New Roman" w:eastAsia="SimSun-ExtB" w:hAnsi="Times New Roman" w:cs="Times New Roman"/>
          <w:b/>
        </w:rPr>
        <w:t>Technology</w:t>
      </w:r>
      <w:r w:rsidRPr="00E43529">
        <w:rPr>
          <w:rFonts w:ascii="Times New Roman" w:eastAsia="SimSun-ExtB" w:hAnsi="Times New Roman" w:cs="Times New Roman"/>
        </w:rPr>
        <w:t xml:space="preserve">. </w:t>
      </w:r>
    </w:p>
    <w:p w14:paraId="3B143903" w14:textId="77777777" w:rsidR="00471494" w:rsidRPr="00E43529" w:rsidRDefault="00D2381A" w:rsidP="00710E79">
      <w:pPr>
        <w:pStyle w:val="Heading2"/>
        <w:spacing w:line="276" w:lineRule="auto"/>
        <w:ind w:left="0" w:firstLine="0"/>
        <w:jc w:val="both"/>
        <w:rPr>
          <w:rFonts w:ascii="Times New Roman" w:eastAsia="SimSun-ExtB" w:hAnsi="Times New Roman" w:cs="Times New Roman"/>
        </w:rPr>
      </w:pPr>
      <w:r w:rsidRPr="00E43529">
        <w:rPr>
          <w:rFonts w:ascii="Times New Roman" w:eastAsia="SimSun-ExtB" w:hAnsi="Times New Roman" w:cs="Times New Roman"/>
        </w:rPr>
        <w:t>Supervisor</w:t>
      </w:r>
    </w:p>
    <w:p w14:paraId="11DBED2D" w14:textId="77777777" w:rsidR="00471494" w:rsidRPr="00E43529" w:rsidRDefault="00D2381A" w:rsidP="00D74050">
      <w:pPr>
        <w:spacing w:line="276" w:lineRule="auto"/>
        <w:ind w:left="-5" w:right="0"/>
        <w:rPr>
          <w:rFonts w:ascii="Times New Roman" w:eastAsia="SimSun-ExtB" w:hAnsi="Times New Roman" w:cs="Times New Roman"/>
        </w:rPr>
      </w:pPr>
      <w:r w:rsidRPr="00E43529">
        <w:rPr>
          <w:rFonts w:ascii="Times New Roman" w:eastAsia="SimSun-ExtB" w:hAnsi="Times New Roman" w:cs="Times New Roman"/>
        </w:rPr>
        <w:t xml:space="preserve">Prof. / Dr. </w:t>
      </w:r>
      <w:r w:rsidR="00D34146" w:rsidRPr="00D34146">
        <w:rPr>
          <w:rFonts w:ascii="Times New Roman" w:eastAsia="SimSun-ExtB" w:hAnsi="Times New Roman" w:cs="Times New Roman"/>
          <w:b/>
          <w:bCs/>
        </w:rPr>
        <w:t>Faculty Name</w:t>
      </w:r>
    </w:p>
    <w:p w14:paraId="3D269CF5" w14:textId="77777777" w:rsidR="00471494" w:rsidRPr="00E43529" w:rsidRDefault="00D34146" w:rsidP="00D34146">
      <w:pPr>
        <w:spacing w:line="276" w:lineRule="auto"/>
        <w:ind w:left="-5" w:right="0"/>
        <w:rPr>
          <w:rFonts w:ascii="Times New Roman" w:eastAsia="SimSun-ExtB" w:hAnsi="Times New Roman" w:cs="Times New Roman"/>
        </w:rPr>
      </w:pPr>
      <w:r>
        <w:rPr>
          <w:rFonts w:ascii="Times New Roman" w:eastAsia="SimSun-ExtB" w:hAnsi="Times New Roman" w:cs="Times New Roman"/>
        </w:rPr>
        <w:t>Designation:</w:t>
      </w:r>
    </w:p>
    <w:p w14:paraId="0D603308" w14:textId="77777777" w:rsidR="00756E0A" w:rsidRDefault="00756E0A" w:rsidP="00D74050">
      <w:pPr>
        <w:spacing w:line="276" w:lineRule="auto"/>
        <w:ind w:left="-5" w:right="0"/>
        <w:rPr>
          <w:rFonts w:ascii="Times New Roman" w:eastAsia="SimSun-ExtB" w:hAnsi="Times New Roman" w:cs="Times New Roman"/>
        </w:rPr>
      </w:pPr>
    </w:p>
    <w:p w14:paraId="3E926D15" w14:textId="77777777" w:rsidR="00B7557C" w:rsidRDefault="00B7557C" w:rsidP="00D74050">
      <w:pPr>
        <w:spacing w:line="276" w:lineRule="auto"/>
        <w:ind w:left="-5" w:right="0"/>
        <w:rPr>
          <w:rFonts w:ascii="Times New Roman" w:eastAsia="SimSun-ExtB" w:hAnsi="Times New Roman" w:cs="Times New Roman"/>
        </w:rPr>
      </w:pPr>
    </w:p>
    <w:p w14:paraId="126F9ACB" w14:textId="77777777" w:rsidR="00B7557C" w:rsidRDefault="00B7557C" w:rsidP="00D74050">
      <w:pPr>
        <w:spacing w:line="276" w:lineRule="auto"/>
        <w:ind w:left="-5" w:right="0"/>
        <w:rPr>
          <w:rFonts w:ascii="Times New Roman" w:eastAsia="SimSun-ExtB" w:hAnsi="Times New Roman" w:cs="Times New Roman"/>
        </w:rPr>
      </w:pPr>
    </w:p>
    <w:p w14:paraId="5E922141" w14:textId="77777777" w:rsidR="00B7557C" w:rsidRDefault="00B7557C" w:rsidP="00D74050">
      <w:pPr>
        <w:spacing w:line="276" w:lineRule="auto"/>
        <w:ind w:left="-5" w:right="0"/>
        <w:rPr>
          <w:rFonts w:ascii="Times New Roman" w:eastAsia="SimSun-ExtB" w:hAnsi="Times New Roman" w:cs="Times New Roman"/>
        </w:rPr>
      </w:pPr>
    </w:p>
    <w:p w14:paraId="2712ADB4" w14:textId="77777777" w:rsidR="00B7557C" w:rsidRPr="00E43529" w:rsidRDefault="00B7557C" w:rsidP="00D74050">
      <w:pPr>
        <w:spacing w:line="276" w:lineRule="auto"/>
        <w:ind w:left="-5" w:right="0"/>
        <w:rPr>
          <w:rFonts w:ascii="Times New Roman" w:eastAsia="SimSun-ExtB" w:hAnsi="Times New Roman" w:cs="Times New Roman"/>
        </w:rPr>
      </w:pPr>
    </w:p>
    <w:p w14:paraId="129EAC3C" w14:textId="77777777" w:rsidR="00756E0A" w:rsidRPr="00E43529" w:rsidRDefault="00756E0A" w:rsidP="00D74050">
      <w:pPr>
        <w:spacing w:line="276" w:lineRule="auto"/>
        <w:ind w:left="-5" w:right="0"/>
        <w:rPr>
          <w:rFonts w:ascii="Times New Roman" w:eastAsia="SimSun-ExtB" w:hAnsi="Times New Roman" w:cs="Times New Roman"/>
        </w:rPr>
      </w:pPr>
    </w:p>
    <w:p w14:paraId="6C42251A" w14:textId="77777777" w:rsidR="00756E0A" w:rsidRPr="00E43529" w:rsidRDefault="00756E0A" w:rsidP="00D74050">
      <w:pPr>
        <w:spacing w:line="276" w:lineRule="auto"/>
        <w:ind w:left="-5" w:right="0"/>
        <w:rPr>
          <w:rFonts w:ascii="Times New Roman" w:eastAsia="SimSun-ExtB" w:hAnsi="Times New Roman" w:cs="Times New Roman"/>
        </w:rPr>
      </w:pPr>
    </w:p>
    <w:p w14:paraId="40965633" w14:textId="77777777" w:rsidR="00531185" w:rsidRDefault="00531185" w:rsidP="00D74050">
      <w:pPr>
        <w:spacing w:line="276" w:lineRule="auto"/>
        <w:ind w:left="-5" w:right="0"/>
        <w:rPr>
          <w:rFonts w:ascii="Times New Roman" w:eastAsia="SimSun-ExtB" w:hAnsi="Times New Roman" w:cs="Times New Roman"/>
        </w:rPr>
      </w:pPr>
    </w:p>
    <w:p w14:paraId="6275B0D3" w14:textId="77777777" w:rsidR="00D34146" w:rsidRDefault="00D34146" w:rsidP="00D74050">
      <w:pPr>
        <w:spacing w:line="276" w:lineRule="auto"/>
        <w:ind w:left="-5" w:right="0"/>
        <w:rPr>
          <w:rFonts w:ascii="Times New Roman" w:eastAsia="SimSun-ExtB" w:hAnsi="Times New Roman" w:cs="Times New Roman"/>
        </w:rPr>
      </w:pPr>
    </w:p>
    <w:p w14:paraId="580D87BC" w14:textId="77777777" w:rsidR="00D34146" w:rsidRDefault="00D34146" w:rsidP="00D74050">
      <w:pPr>
        <w:spacing w:line="276" w:lineRule="auto"/>
        <w:ind w:left="-5" w:right="0"/>
        <w:rPr>
          <w:rFonts w:ascii="Times New Roman" w:eastAsia="SimSun-ExtB" w:hAnsi="Times New Roman" w:cs="Times New Roman"/>
        </w:rPr>
      </w:pPr>
    </w:p>
    <w:p w14:paraId="1A1D2585" w14:textId="77777777" w:rsidR="00D34146" w:rsidRDefault="00D34146" w:rsidP="00D74050">
      <w:pPr>
        <w:spacing w:line="276" w:lineRule="auto"/>
        <w:ind w:left="-5" w:right="0"/>
        <w:rPr>
          <w:rFonts w:ascii="Times New Roman" w:eastAsia="SimSun-ExtB" w:hAnsi="Times New Roman" w:cs="Times New Roman"/>
        </w:rPr>
      </w:pPr>
    </w:p>
    <w:p w14:paraId="6B351A35" w14:textId="77777777" w:rsidR="00D34146" w:rsidRDefault="00D34146" w:rsidP="00D74050">
      <w:pPr>
        <w:spacing w:line="276" w:lineRule="auto"/>
        <w:ind w:left="-5" w:right="0"/>
        <w:rPr>
          <w:rFonts w:ascii="Times New Roman" w:eastAsia="SimSun-ExtB" w:hAnsi="Times New Roman" w:cs="Times New Roman"/>
        </w:rPr>
      </w:pPr>
    </w:p>
    <w:p w14:paraId="6F3B5A9D" w14:textId="77777777" w:rsidR="00D34146" w:rsidRPr="00E43529" w:rsidRDefault="00D34146" w:rsidP="00D74050">
      <w:pPr>
        <w:spacing w:line="276" w:lineRule="auto"/>
        <w:ind w:left="-5" w:right="0"/>
        <w:rPr>
          <w:rFonts w:ascii="Times New Roman" w:eastAsia="SimSun-ExtB" w:hAnsi="Times New Roman" w:cs="Times New Roman"/>
        </w:rPr>
      </w:pPr>
    </w:p>
    <w:p w14:paraId="53102083" w14:textId="77777777" w:rsidR="00710E79" w:rsidRDefault="00710E79" w:rsidP="00D74050">
      <w:pPr>
        <w:spacing w:line="276" w:lineRule="auto"/>
        <w:ind w:left="0" w:right="0" w:firstLine="0"/>
        <w:rPr>
          <w:rFonts w:ascii="Times New Roman" w:eastAsia="SimSun-ExtB" w:hAnsi="Times New Roman" w:cs="Times New Roman"/>
          <w:b/>
          <w:bCs/>
          <w:sz w:val="36"/>
          <w:szCs w:val="36"/>
        </w:rPr>
      </w:pPr>
    </w:p>
    <w:p w14:paraId="2CBC1596" w14:textId="77777777" w:rsidR="00471494" w:rsidRDefault="00D2381A" w:rsidP="00D74050">
      <w:pPr>
        <w:spacing w:line="276" w:lineRule="auto"/>
        <w:ind w:left="0" w:right="0" w:firstLine="0"/>
        <w:rPr>
          <w:rFonts w:ascii="Times New Roman" w:eastAsia="SimSun-ExtB" w:hAnsi="Times New Roman" w:cs="Times New Roman"/>
          <w:b/>
          <w:bCs/>
          <w:sz w:val="36"/>
          <w:szCs w:val="36"/>
        </w:rPr>
      </w:pPr>
      <w:r w:rsidRPr="00E43529">
        <w:rPr>
          <w:rFonts w:ascii="Times New Roman" w:eastAsia="SimSun-ExtB" w:hAnsi="Times New Roman" w:cs="Times New Roman"/>
          <w:b/>
          <w:bCs/>
          <w:sz w:val="36"/>
          <w:szCs w:val="36"/>
        </w:rPr>
        <w:lastRenderedPageBreak/>
        <w:t>Table of Contents</w:t>
      </w:r>
    </w:p>
    <w:tbl>
      <w:tblPr>
        <w:tblW w:w="5000" w:type="pct"/>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028"/>
        <w:gridCol w:w="6153"/>
        <w:gridCol w:w="1839"/>
      </w:tblGrid>
      <w:tr w:rsidR="002D72D8" w:rsidRPr="00BF7969" w14:paraId="6256D677" w14:textId="77777777" w:rsidTr="0060245A">
        <w:trPr>
          <w:trHeight w:val="380"/>
          <w:tblHeader/>
          <w:tblCellSpacing w:w="15" w:type="dxa"/>
        </w:trPr>
        <w:tc>
          <w:tcPr>
            <w:tcW w:w="545" w:type="pct"/>
            <w:tcBorders>
              <w:top w:val="single" w:sz="4" w:space="0" w:color="auto"/>
              <w:bottom w:val="single" w:sz="4" w:space="0" w:color="auto"/>
            </w:tcBorders>
            <w:tcMar>
              <w:top w:w="240" w:type="dxa"/>
              <w:left w:w="0" w:type="dxa"/>
              <w:bottom w:w="240" w:type="dxa"/>
              <w:right w:w="180" w:type="dxa"/>
            </w:tcMar>
            <w:vAlign w:val="center"/>
            <w:hideMark/>
          </w:tcPr>
          <w:p w14:paraId="0AED6C94" w14:textId="77777777" w:rsidR="002D72D8" w:rsidRPr="00BF7969" w:rsidRDefault="002D72D8" w:rsidP="0060245A">
            <w:pPr>
              <w:spacing w:after="0" w:line="240" w:lineRule="auto"/>
              <w:ind w:left="11" w:right="0" w:hanging="11"/>
              <w:jc w:val="center"/>
            </w:pPr>
            <w:proofErr w:type="spellStart"/>
            <w:r w:rsidRPr="00BF7969">
              <w:rPr>
                <w:b/>
                <w:bCs/>
              </w:rPr>
              <w:t>Sl.No</w:t>
            </w:r>
            <w:proofErr w:type="spellEnd"/>
            <w:r w:rsidRPr="00BF7969">
              <w:rPr>
                <w:b/>
                <w:bCs/>
              </w:rPr>
              <w:t>.</w:t>
            </w:r>
          </w:p>
        </w:tc>
        <w:tc>
          <w:tcPr>
            <w:tcW w:w="3395" w:type="pct"/>
            <w:tcBorders>
              <w:top w:val="single" w:sz="4" w:space="0" w:color="auto"/>
              <w:bottom w:val="single" w:sz="4" w:space="0" w:color="auto"/>
            </w:tcBorders>
            <w:tcMar>
              <w:top w:w="240" w:type="dxa"/>
              <w:left w:w="0" w:type="dxa"/>
              <w:bottom w:w="240" w:type="dxa"/>
              <w:right w:w="180" w:type="dxa"/>
            </w:tcMar>
            <w:vAlign w:val="center"/>
            <w:hideMark/>
          </w:tcPr>
          <w:p w14:paraId="516B2C60" w14:textId="77777777" w:rsidR="002D72D8" w:rsidRPr="00BF7969" w:rsidRDefault="002D72D8" w:rsidP="0060245A">
            <w:pPr>
              <w:spacing w:after="0" w:line="240" w:lineRule="auto"/>
              <w:ind w:left="11" w:right="0" w:hanging="11"/>
            </w:pPr>
            <w:r w:rsidRPr="00BF7969">
              <w:rPr>
                <w:b/>
                <w:bCs/>
              </w:rPr>
              <w:t>Topic</w:t>
            </w:r>
          </w:p>
        </w:tc>
        <w:tc>
          <w:tcPr>
            <w:tcW w:w="995" w:type="pct"/>
            <w:tcBorders>
              <w:top w:val="single" w:sz="4" w:space="0" w:color="auto"/>
              <w:bottom w:val="single" w:sz="4" w:space="0" w:color="auto"/>
            </w:tcBorders>
            <w:tcMar>
              <w:top w:w="240" w:type="dxa"/>
              <w:left w:w="0" w:type="dxa"/>
              <w:bottom w:w="240" w:type="dxa"/>
              <w:right w:w="0" w:type="dxa"/>
            </w:tcMar>
            <w:vAlign w:val="center"/>
            <w:hideMark/>
          </w:tcPr>
          <w:p w14:paraId="17924B13" w14:textId="77777777" w:rsidR="002D72D8" w:rsidRPr="00BF7969" w:rsidRDefault="002D72D8" w:rsidP="0060245A">
            <w:pPr>
              <w:spacing w:after="0" w:line="240" w:lineRule="auto"/>
              <w:ind w:left="11" w:right="0" w:hanging="11"/>
              <w:jc w:val="center"/>
            </w:pPr>
            <w:r w:rsidRPr="00BF7969">
              <w:rPr>
                <w:b/>
                <w:bCs/>
              </w:rPr>
              <w:t>Page No.</w:t>
            </w:r>
          </w:p>
        </w:tc>
      </w:tr>
      <w:tr w:rsidR="002D72D8" w:rsidRPr="00BF7969" w14:paraId="5EA0E280" w14:textId="77777777" w:rsidTr="0060245A">
        <w:trPr>
          <w:trHeight w:val="57"/>
          <w:tblCellSpacing w:w="15" w:type="dxa"/>
        </w:trPr>
        <w:tc>
          <w:tcPr>
            <w:tcW w:w="545" w:type="pct"/>
            <w:tcMar>
              <w:top w:w="240" w:type="dxa"/>
              <w:left w:w="0" w:type="dxa"/>
              <w:bottom w:w="240" w:type="dxa"/>
              <w:right w:w="180" w:type="dxa"/>
            </w:tcMar>
            <w:vAlign w:val="center"/>
            <w:hideMark/>
          </w:tcPr>
          <w:p w14:paraId="386E86C5" w14:textId="77777777" w:rsidR="002D72D8" w:rsidRPr="00BF7969" w:rsidRDefault="002D72D8" w:rsidP="0060245A">
            <w:pPr>
              <w:spacing w:after="0" w:line="240" w:lineRule="auto"/>
              <w:ind w:left="11" w:right="0" w:hanging="11"/>
              <w:jc w:val="center"/>
            </w:pPr>
            <w:r w:rsidRPr="00BF7969">
              <w:t>1</w:t>
            </w:r>
          </w:p>
        </w:tc>
        <w:tc>
          <w:tcPr>
            <w:tcW w:w="3395" w:type="pct"/>
            <w:tcMar>
              <w:top w:w="240" w:type="dxa"/>
              <w:left w:w="0" w:type="dxa"/>
              <w:bottom w:w="240" w:type="dxa"/>
              <w:right w:w="180" w:type="dxa"/>
            </w:tcMar>
            <w:vAlign w:val="center"/>
            <w:hideMark/>
          </w:tcPr>
          <w:p w14:paraId="033510DB" w14:textId="77777777" w:rsidR="002D72D8" w:rsidRPr="00BF7969" w:rsidRDefault="002D72D8" w:rsidP="0060245A">
            <w:pPr>
              <w:spacing w:after="0" w:line="240" w:lineRule="auto"/>
              <w:ind w:left="11" w:right="0" w:hanging="11"/>
            </w:pPr>
            <w:r w:rsidRPr="00BF7969">
              <w:t>Certificate</w:t>
            </w:r>
          </w:p>
        </w:tc>
        <w:tc>
          <w:tcPr>
            <w:tcW w:w="995" w:type="pct"/>
            <w:tcMar>
              <w:top w:w="240" w:type="dxa"/>
              <w:left w:w="0" w:type="dxa"/>
              <w:bottom w:w="240" w:type="dxa"/>
              <w:right w:w="0" w:type="dxa"/>
            </w:tcMar>
            <w:vAlign w:val="center"/>
            <w:hideMark/>
          </w:tcPr>
          <w:p w14:paraId="25D45A82" w14:textId="77777777" w:rsidR="002D72D8" w:rsidRPr="00BF7969" w:rsidRDefault="002D72D8" w:rsidP="0060245A">
            <w:pPr>
              <w:spacing w:after="0" w:line="240" w:lineRule="auto"/>
              <w:ind w:left="11" w:right="0" w:hanging="11"/>
              <w:jc w:val="center"/>
            </w:pPr>
            <w:r w:rsidRPr="00BF7969">
              <w:t>2</w:t>
            </w:r>
          </w:p>
        </w:tc>
      </w:tr>
      <w:tr w:rsidR="002D72D8" w:rsidRPr="00BF7969" w14:paraId="002C8CD6" w14:textId="77777777" w:rsidTr="0060245A">
        <w:trPr>
          <w:trHeight w:val="57"/>
          <w:tblCellSpacing w:w="15" w:type="dxa"/>
        </w:trPr>
        <w:tc>
          <w:tcPr>
            <w:tcW w:w="545" w:type="pct"/>
            <w:tcMar>
              <w:top w:w="240" w:type="dxa"/>
              <w:left w:w="0" w:type="dxa"/>
              <w:bottom w:w="240" w:type="dxa"/>
              <w:right w:w="180" w:type="dxa"/>
            </w:tcMar>
            <w:vAlign w:val="center"/>
            <w:hideMark/>
          </w:tcPr>
          <w:p w14:paraId="5D1E3EF6" w14:textId="77777777" w:rsidR="002D72D8" w:rsidRPr="00BF7969" w:rsidRDefault="002D72D8" w:rsidP="0060245A">
            <w:pPr>
              <w:spacing w:after="0" w:line="240" w:lineRule="auto"/>
              <w:ind w:left="11" w:right="0" w:hanging="11"/>
              <w:jc w:val="center"/>
            </w:pPr>
            <w:r w:rsidRPr="00BF7969">
              <w:t>2</w:t>
            </w:r>
          </w:p>
        </w:tc>
        <w:tc>
          <w:tcPr>
            <w:tcW w:w="3395" w:type="pct"/>
            <w:tcMar>
              <w:top w:w="240" w:type="dxa"/>
              <w:left w:w="0" w:type="dxa"/>
              <w:bottom w:w="240" w:type="dxa"/>
              <w:right w:w="180" w:type="dxa"/>
            </w:tcMar>
            <w:vAlign w:val="center"/>
            <w:hideMark/>
          </w:tcPr>
          <w:p w14:paraId="6C6243DF" w14:textId="77777777" w:rsidR="002D72D8" w:rsidRPr="00BF7969" w:rsidRDefault="002D72D8" w:rsidP="0060245A">
            <w:pPr>
              <w:spacing w:after="0" w:line="240" w:lineRule="auto"/>
              <w:ind w:left="11" w:right="0" w:hanging="11"/>
            </w:pPr>
            <w:r w:rsidRPr="00BF7969">
              <w:t>Table of Contents</w:t>
            </w:r>
          </w:p>
        </w:tc>
        <w:tc>
          <w:tcPr>
            <w:tcW w:w="995" w:type="pct"/>
            <w:tcMar>
              <w:top w:w="240" w:type="dxa"/>
              <w:left w:w="0" w:type="dxa"/>
              <w:bottom w:w="240" w:type="dxa"/>
              <w:right w:w="0" w:type="dxa"/>
            </w:tcMar>
            <w:vAlign w:val="center"/>
            <w:hideMark/>
          </w:tcPr>
          <w:p w14:paraId="10D2C06B" w14:textId="77777777" w:rsidR="002D72D8" w:rsidRPr="00BF7969" w:rsidRDefault="002D72D8" w:rsidP="0060245A">
            <w:pPr>
              <w:spacing w:after="0" w:line="240" w:lineRule="auto"/>
              <w:ind w:left="11" w:right="0" w:hanging="11"/>
              <w:jc w:val="center"/>
            </w:pPr>
            <w:r w:rsidRPr="00BF7969">
              <w:t>3</w:t>
            </w:r>
          </w:p>
        </w:tc>
      </w:tr>
      <w:tr w:rsidR="002D72D8" w:rsidRPr="00BF7969" w14:paraId="6EAE9EB4" w14:textId="77777777" w:rsidTr="0060245A">
        <w:trPr>
          <w:trHeight w:val="57"/>
          <w:tblCellSpacing w:w="15" w:type="dxa"/>
        </w:trPr>
        <w:tc>
          <w:tcPr>
            <w:tcW w:w="545" w:type="pct"/>
            <w:tcMar>
              <w:top w:w="240" w:type="dxa"/>
              <w:left w:w="0" w:type="dxa"/>
              <w:bottom w:w="240" w:type="dxa"/>
              <w:right w:w="180" w:type="dxa"/>
            </w:tcMar>
            <w:vAlign w:val="center"/>
            <w:hideMark/>
          </w:tcPr>
          <w:p w14:paraId="4823978D" w14:textId="77777777" w:rsidR="002D72D8" w:rsidRPr="00BF7969" w:rsidRDefault="002D72D8" w:rsidP="0060245A">
            <w:pPr>
              <w:spacing w:after="0" w:line="240" w:lineRule="auto"/>
              <w:ind w:left="11" w:right="0" w:hanging="11"/>
              <w:jc w:val="center"/>
            </w:pPr>
            <w:r w:rsidRPr="00BF7969">
              <w:t>3</w:t>
            </w:r>
          </w:p>
        </w:tc>
        <w:tc>
          <w:tcPr>
            <w:tcW w:w="3395" w:type="pct"/>
            <w:tcMar>
              <w:top w:w="240" w:type="dxa"/>
              <w:left w:w="0" w:type="dxa"/>
              <w:bottom w:w="240" w:type="dxa"/>
              <w:right w:w="180" w:type="dxa"/>
            </w:tcMar>
            <w:vAlign w:val="center"/>
            <w:hideMark/>
          </w:tcPr>
          <w:p w14:paraId="1879E3B4" w14:textId="77777777" w:rsidR="002D72D8" w:rsidRPr="00BF7969" w:rsidRDefault="002D72D8" w:rsidP="0060245A">
            <w:pPr>
              <w:spacing w:after="0" w:line="240" w:lineRule="auto"/>
              <w:ind w:left="11" w:right="0" w:hanging="11"/>
            </w:pPr>
            <w:r w:rsidRPr="00BF7969">
              <w:t>Abstract</w:t>
            </w:r>
          </w:p>
        </w:tc>
        <w:tc>
          <w:tcPr>
            <w:tcW w:w="995" w:type="pct"/>
            <w:tcMar>
              <w:top w:w="240" w:type="dxa"/>
              <w:left w:w="0" w:type="dxa"/>
              <w:bottom w:w="240" w:type="dxa"/>
              <w:right w:w="0" w:type="dxa"/>
            </w:tcMar>
            <w:vAlign w:val="center"/>
            <w:hideMark/>
          </w:tcPr>
          <w:p w14:paraId="17212C56" w14:textId="77777777" w:rsidR="002D72D8" w:rsidRPr="00BF7969" w:rsidRDefault="002D72D8" w:rsidP="0060245A">
            <w:pPr>
              <w:spacing w:after="0" w:line="240" w:lineRule="auto"/>
              <w:ind w:left="11" w:right="0" w:hanging="11"/>
              <w:jc w:val="center"/>
            </w:pPr>
            <w:r w:rsidRPr="00BF7969">
              <w:t>4</w:t>
            </w:r>
          </w:p>
        </w:tc>
      </w:tr>
      <w:tr w:rsidR="002D72D8" w:rsidRPr="00BF7969" w14:paraId="2DF58DBD" w14:textId="77777777" w:rsidTr="0060245A">
        <w:trPr>
          <w:trHeight w:val="57"/>
          <w:tblCellSpacing w:w="15" w:type="dxa"/>
        </w:trPr>
        <w:tc>
          <w:tcPr>
            <w:tcW w:w="545" w:type="pct"/>
            <w:tcMar>
              <w:top w:w="240" w:type="dxa"/>
              <w:left w:w="0" w:type="dxa"/>
              <w:bottom w:w="240" w:type="dxa"/>
              <w:right w:w="180" w:type="dxa"/>
            </w:tcMar>
            <w:vAlign w:val="center"/>
            <w:hideMark/>
          </w:tcPr>
          <w:p w14:paraId="3C0B59D3" w14:textId="77777777" w:rsidR="002D72D8" w:rsidRPr="00BF7969" w:rsidRDefault="002D72D8" w:rsidP="0060245A">
            <w:pPr>
              <w:spacing w:after="0" w:line="240" w:lineRule="auto"/>
              <w:ind w:left="11" w:right="0" w:hanging="11"/>
              <w:jc w:val="center"/>
            </w:pPr>
            <w:r w:rsidRPr="00BF7969">
              <w:t>4</w:t>
            </w:r>
          </w:p>
        </w:tc>
        <w:tc>
          <w:tcPr>
            <w:tcW w:w="3395" w:type="pct"/>
            <w:tcMar>
              <w:top w:w="240" w:type="dxa"/>
              <w:left w:w="0" w:type="dxa"/>
              <w:bottom w:w="240" w:type="dxa"/>
              <w:right w:w="180" w:type="dxa"/>
            </w:tcMar>
            <w:vAlign w:val="center"/>
            <w:hideMark/>
          </w:tcPr>
          <w:p w14:paraId="1A81C600" w14:textId="77777777" w:rsidR="002D72D8" w:rsidRPr="00BF7969" w:rsidRDefault="002D72D8" w:rsidP="0060245A">
            <w:pPr>
              <w:spacing w:after="0" w:line="240" w:lineRule="auto"/>
              <w:ind w:left="11" w:right="0" w:hanging="11"/>
            </w:pPr>
            <w:r w:rsidRPr="00BF7969">
              <w:t>Abbreviations</w:t>
            </w:r>
          </w:p>
        </w:tc>
        <w:tc>
          <w:tcPr>
            <w:tcW w:w="995" w:type="pct"/>
            <w:tcMar>
              <w:top w:w="240" w:type="dxa"/>
              <w:left w:w="0" w:type="dxa"/>
              <w:bottom w:w="240" w:type="dxa"/>
              <w:right w:w="0" w:type="dxa"/>
            </w:tcMar>
            <w:vAlign w:val="center"/>
            <w:hideMark/>
          </w:tcPr>
          <w:p w14:paraId="7F95B960" w14:textId="77777777" w:rsidR="002D72D8" w:rsidRPr="00BF7969" w:rsidRDefault="002D72D8" w:rsidP="0060245A">
            <w:pPr>
              <w:spacing w:after="0" w:line="240" w:lineRule="auto"/>
              <w:ind w:left="11" w:right="0" w:hanging="11"/>
              <w:jc w:val="center"/>
            </w:pPr>
            <w:r w:rsidRPr="00BF7969">
              <w:t>5</w:t>
            </w:r>
          </w:p>
        </w:tc>
      </w:tr>
      <w:tr w:rsidR="002D72D8" w:rsidRPr="00BF7969" w14:paraId="531DBA4E" w14:textId="77777777" w:rsidTr="0060245A">
        <w:trPr>
          <w:trHeight w:val="57"/>
          <w:tblCellSpacing w:w="15" w:type="dxa"/>
        </w:trPr>
        <w:tc>
          <w:tcPr>
            <w:tcW w:w="545" w:type="pct"/>
            <w:tcMar>
              <w:top w:w="240" w:type="dxa"/>
              <w:left w:w="0" w:type="dxa"/>
              <w:bottom w:w="240" w:type="dxa"/>
              <w:right w:w="180" w:type="dxa"/>
            </w:tcMar>
            <w:vAlign w:val="center"/>
            <w:hideMark/>
          </w:tcPr>
          <w:p w14:paraId="404B5ADC" w14:textId="77777777" w:rsidR="002D72D8" w:rsidRPr="00BF7969" w:rsidRDefault="002D72D8" w:rsidP="0060245A">
            <w:pPr>
              <w:spacing w:after="0" w:line="240" w:lineRule="auto"/>
              <w:ind w:left="11" w:right="0" w:hanging="11"/>
              <w:jc w:val="center"/>
            </w:pPr>
            <w:r w:rsidRPr="00BF7969">
              <w:t>5</w:t>
            </w:r>
          </w:p>
        </w:tc>
        <w:tc>
          <w:tcPr>
            <w:tcW w:w="3395" w:type="pct"/>
            <w:tcMar>
              <w:top w:w="240" w:type="dxa"/>
              <w:left w:w="0" w:type="dxa"/>
              <w:bottom w:w="240" w:type="dxa"/>
              <w:right w:w="180" w:type="dxa"/>
            </w:tcMar>
            <w:vAlign w:val="center"/>
            <w:hideMark/>
          </w:tcPr>
          <w:p w14:paraId="25E9838A" w14:textId="77777777" w:rsidR="002D72D8" w:rsidRPr="00BF7969" w:rsidRDefault="002D72D8" w:rsidP="0060245A">
            <w:pPr>
              <w:spacing w:after="0" w:line="240" w:lineRule="auto"/>
              <w:ind w:left="11" w:right="0" w:hanging="11"/>
            </w:pPr>
            <w:r w:rsidRPr="00BF7969">
              <w:t>List of Tables</w:t>
            </w:r>
          </w:p>
        </w:tc>
        <w:tc>
          <w:tcPr>
            <w:tcW w:w="995" w:type="pct"/>
            <w:tcMar>
              <w:top w:w="240" w:type="dxa"/>
              <w:left w:w="0" w:type="dxa"/>
              <w:bottom w:w="240" w:type="dxa"/>
              <w:right w:w="0" w:type="dxa"/>
            </w:tcMar>
            <w:vAlign w:val="center"/>
            <w:hideMark/>
          </w:tcPr>
          <w:p w14:paraId="0A6801E7" w14:textId="77777777" w:rsidR="002D72D8" w:rsidRPr="00BF7969" w:rsidRDefault="002D72D8" w:rsidP="0060245A">
            <w:pPr>
              <w:spacing w:after="0" w:line="240" w:lineRule="auto"/>
              <w:ind w:left="11" w:right="0" w:hanging="11"/>
              <w:jc w:val="center"/>
            </w:pPr>
            <w:r w:rsidRPr="00BF7969">
              <w:t>6</w:t>
            </w:r>
          </w:p>
        </w:tc>
      </w:tr>
      <w:tr w:rsidR="002D72D8" w:rsidRPr="00BF7969" w14:paraId="01C015D4" w14:textId="77777777" w:rsidTr="0060245A">
        <w:trPr>
          <w:trHeight w:val="57"/>
          <w:tblCellSpacing w:w="15" w:type="dxa"/>
        </w:trPr>
        <w:tc>
          <w:tcPr>
            <w:tcW w:w="545" w:type="pct"/>
            <w:tcMar>
              <w:top w:w="240" w:type="dxa"/>
              <w:left w:w="0" w:type="dxa"/>
              <w:bottom w:w="240" w:type="dxa"/>
              <w:right w:w="180" w:type="dxa"/>
            </w:tcMar>
            <w:vAlign w:val="center"/>
            <w:hideMark/>
          </w:tcPr>
          <w:p w14:paraId="368135CD" w14:textId="77777777" w:rsidR="002D72D8" w:rsidRPr="00BF7969" w:rsidRDefault="002D72D8" w:rsidP="0060245A">
            <w:pPr>
              <w:spacing w:after="0" w:line="240" w:lineRule="auto"/>
              <w:ind w:left="11" w:right="0" w:hanging="11"/>
              <w:jc w:val="center"/>
            </w:pPr>
            <w:r w:rsidRPr="00BF7969">
              <w:t>6</w:t>
            </w:r>
          </w:p>
        </w:tc>
        <w:tc>
          <w:tcPr>
            <w:tcW w:w="3395" w:type="pct"/>
            <w:tcMar>
              <w:top w:w="240" w:type="dxa"/>
              <w:left w:w="0" w:type="dxa"/>
              <w:bottom w:w="240" w:type="dxa"/>
              <w:right w:w="180" w:type="dxa"/>
            </w:tcMar>
            <w:vAlign w:val="center"/>
            <w:hideMark/>
          </w:tcPr>
          <w:p w14:paraId="15F9CFCB" w14:textId="77777777" w:rsidR="002D72D8" w:rsidRPr="00BF7969" w:rsidRDefault="002D72D8" w:rsidP="0060245A">
            <w:pPr>
              <w:spacing w:after="0" w:line="240" w:lineRule="auto"/>
              <w:ind w:left="11" w:right="0" w:hanging="11"/>
            </w:pPr>
            <w:r w:rsidRPr="00BF7969">
              <w:t>List of Figures</w:t>
            </w:r>
          </w:p>
        </w:tc>
        <w:tc>
          <w:tcPr>
            <w:tcW w:w="995" w:type="pct"/>
            <w:tcMar>
              <w:top w:w="240" w:type="dxa"/>
              <w:left w:w="0" w:type="dxa"/>
              <w:bottom w:w="240" w:type="dxa"/>
              <w:right w:w="0" w:type="dxa"/>
            </w:tcMar>
            <w:vAlign w:val="center"/>
            <w:hideMark/>
          </w:tcPr>
          <w:p w14:paraId="2BA55BD0" w14:textId="77777777" w:rsidR="002D72D8" w:rsidRPr="00BF7969" w:rsidRDefault="002D72D8" w:rsidP="0060245A">
            <w:pPr>
              <w:spacing w:after="0" w:line="240" w:lineRule="auto"/>
              <w:ind w:left="11" w:right="0" w:hanging="11"/>
              <w:jc w:val="center"/>
            </w:pPr>
            <w:r w:rsidRPr="00BF7969">
              <w:t>7</w:t>
            </w:r>
          </w:p>
        </w:tc>
      </w:tr>
      <w:tr w:rsidR="002D72D8" w:rsidRPr="00BF7969" w14:paraId="401CDC3F" w14:textId="77777777" w:rsidTr="0060245A">
        <w:trPr>
          <w:trHeight w:val="57"/>
          <w:tblCellSpacing w:w="15" w:type="dxa"/>
        </w:trPr>
        <w:tc>
          <w:tcPr>
            <w:tcW w:w="545" w:type="pct"/>
            <w:tcMar>
              <w:top w:w="240" w:type="dxa"/>
              <w:left w:w="0" w:type="dxa"/>
              <w:bottom w:w="240" w:type="dxa"/>
              <w:right w:w="180" w:type="dxa"/>
            </w:tcMar>
            <w:vAlign w:val="center"/>
            <w:hideMark/>
          </w:tcPr>
          <w:p w14:paraId="411222A2" w14:textId="77777777" w:rsidR="002D72D8" w:rsidRPr="00BF7969" w:rsidRDefault="002D72D8" w:rsidP="0060245A">
            <w:pPr>
              <w:spacing w:after="0" w:line="240" w:lineRule="auto"/>
              <w:ind w:left="11" w:right="0" w:hanging="11"/>
              <w:jc w:val="center"/>
            </w:pPr>
            <w:r w:rsidRPr="00BF7969">
              <w:t>7</w:t>
            </w:r>
          </w:p>
        </w:tc>
        <w:tc>
          <w:tcPr>
            <w:tcW w:w="3395" w:type="pct"/>
            <w:tcMar>
              <w:top w:w="240" w:type="dxa"/>
              <w:left w:w="0" w:type="dxa"/>
              <w:bottom w:w="240" w:type="dxa"/>
              <w:right w:w="180" w:type="dxa"/>
            </w:tcMar>
            <w:vAlign w:val="center"/>
            <w:hideMark/>
          </w:tcPr>
          <w:p w14:paraId="6FC778AB" w14:textId="77777777" w:rsidR="002D72D8" w:rsidRPr="00BF7969" w:rsidRDefault="002D72D8" w:rsidP="0060245A">
            <w:pPr>
              <w:spacing w:after="0" w:line="240" w:lineRule="auto"/>
              <w:ind w:left="11" w:right="0" w:hanging="11"/>
            </w:pPr>
            <w:r w:rsidRPr="00BF7969">
              <w:t>Introduction</w:t>
            </w:r>
          </w:p>
        </w:tc>
        <w:tc>
          <w:tcPr>
            <w:tcW w:w="995" w:type="pct"/>
            <w:tcMar>
              <w:top w:w="240" w:type="dxa"/>
              <w:left w:w="0" w:type="dxa"/>
              <w:bottom w:w="240" w:type="dxa"/>
              <w:right w:w="0" w:type="dxa"/>
            </w:tcMar>
            <w:vAlign w:val="center"/>
            <w:hideMark/>
          </w:tcPr>
          <w:p w14:paraId="526D2477" w14:textId="77777777" w:rsidR="002D72D8" w:rsidRPr="00BF7969" w:rsidRDefault="002D72D8" w:rsidP="0060245A">
            <w:pPr>
              <w:spacing w:after="0" w:line="240" w:lineRule="auto"/>
              <w:ind w:left="11" w:right="0" w:hanging="11"/>
              <w:jc w:val="center"/>
            </w:pPr>
            <w:r w:rsidRPr="00BF7969">
              <w:t>8</w:t>
            </w:r>
          </w:p>
        </w:tc>
      </w:tr>
      <w:tr w:rsidR="002D72D8" w:rsidRPr="00BF7969" w14:paraId="58A67A60" w14:textId="77777777" w:rsidTr="0060245A">
        <w:trPr>
          <w:trHeight w:val="57"/>
          <w:tblCellSpacing w:w="15" w:type="dxa"/>
        </w:trPr>
        <w:tc>
          <w:tcPr>
            <w:tcW w:w="545" w:type="pct"/>
            <w:tcMar>
              <w:top w:w="240" w:type="dxa"/>
              <w:left w:w="0" w:type="dxa"/>
              <w:bottom w:w="240" w:type="dxa"/>
              <w:right w:w="180" w:type="dxa"/>
            </w:tcMar>
            <w:vAlign w:val="center"/>
            <w:hideMark/>
          </w:tcPr>
          <w:p w14:paraId="2E3A2FC2" w14:textId="77777777" w:rsidR="002D72D8" w:rsidRPr="00BF7969" w:rsidRDefault="002D72D8" w:rsidP="0060245A">
            <w:pPr>
              <w:spacing w:after="0" w:line="240" w:lineRule="auto"/>
              <w:ind w:left="11" w:right="0" w:hanging="11"/>
              <w:jc w:val="center"/>
            </w:pPr>
            <w:r w:rsidRPr="00BF7969">
              <w:t>8</w:t>
            </w:r>
          </w:p>
        </w:tc>
        <w:tc>
          <w:tcPr>
            <w:tcW w:w="3395" w:type="pct"/>
            <w:tcMar>
              <w:top w:w="240" w:type="dxa"/>
              <w:left w:w="0" w:type="dxa"/>
              <w:bottom w:w="240" w:type="dxa"/>
              <w:right w:w="180" w:type="dxa"/>
            </w:tcMar>
            <w:vAlign w:val="center"/>
            <w:hideMark/>
          </w:tcPr>
          <w:p w14:paraId="0946FB46" w14:textId="77777777" w:rsidR="002D72D8" w:rsidRPr="00BF7969" w:rsidRDefault="002D72D8" w:rsidP="0060245A">
            <w:pPr>
              <w:spacing w:after="0" w:line="240" w:lineRule="auto"/>
              <w:ind w:left="11" w:right="0" w:hanging="11"/>
            </w:pPr>
            <w:r w:rsidRPr="00BF7969">
              <w:t>Problem Statement</w:t>
            </w:r>
          </w:p>
        </w:tc>
        <w:tc>
          <w:tcPr>
            <w:tcW w:w="995" w:type="pct"/>
            <w:tcMar>
              <w:top w:w="240" w:type="dxa"/>
              <w:left w:w="0" w:type="dxa"/>
              <w:bottom w:w="240" w:type="dxa"/>
              <w:right w:w="0" w:type="dxa"/>
            </w:tcMar>
            <w:vAlign w:val="center"/>
            <w:hideMark/>
          </w:tcPr>
          <w:p w14:paraId="03225F16" w14:textId="77777777" w:rsidR="002D72D8" w:rsidRPr="00BF7969" w:rsidRDefault="002D72D8" w:rsidP="0060245A">
            <w:pPr>
              <w:spacing w:after="0" w:line="240" w:lineRule="auto"/>
              <w:ind w:left="11" w:right="0" w:hanging="11"/>
              <w:jc w:val="center"/>
            </w:pPr>
            <w:r w:rsidRPr="00BF7969">
              <w:t>9</w:t>
            </w:r>
          </w:p>
        </w:tc>
      </w:tr>
      <w:tr w:rsidR="002D72D8" w:rsidRPr="00BF7969" w14:paraId="3C593B40" w14:textId="77777777" w:rsidTr="0060245A">
        <w:trPr>
          <w:trHeight w:val="57"/>
          <w:tblCellSpacing w:w="15" w:type="dxa"/>
        </w:trPr>
        <w:tc>
          <w:tcPr>
            <w:tcW w:w="545" w:type="pct"/>
            <w:tcMar>
              <w:top w:w="240" w:type="dxa"/>
              <w:left w:w="0" w:type="dxa"/>
              <w:bottom w:w="240" w:type="dxa"/>
              <w:right w:w="180" w:type="dxa"/>
            </w:tcMar>
            <w:vAlign w:val="center"/>
            <w:hideMark/>
          </w:tcPr>
          <w:p w14:paraId="05B1953D" w14:textId="77777777" w:rsidR="002D72D8" w:rsidRPr="00BF7969" w:rsidRDefault="002D72D8" w:rsidP="0060245A">
            <w:pPr>
              <w:spacing w:after="0" w:line="240" w:lineRule="auto"/>
              <w:ind w:left="11" w:right="0" w:hanging="11"/>
              <w:jc w:val="center"/>
            </w:pPr>
            <w:r w:rsidRPr="00BF7969">
              <w:t>9</w:t>
            </w:r>
          </w:p>
        </w:tc>
        <w:tc>
          <w:tcPr>
            <w:tcW w:w="3395" w:type="pct"/>
            <w:tcMar>
              <w:top w:w="240" w:type="dxa"/>
              <w:left w:w="0" w:type="dxa"/>
              <w:bottom w:w="240" w:type="dxa"/>
              <w:right w:w="180" w:type="dxa"/>
            </w:tcMar>
            <w:vAlign w:val="center"/>
            <w:hideMark/>
          </w:tcPr>
          <w:p w14:paraId="08B6FFE8" w14:textId="77777777" w:rsidR="002D72D8" w:rsidRPr="00BF7969" w:rsidRDefault="002D72D8" w:rsidP="0060245A">
            <w:pPr>
              <w:spacing w:after="0" w:line="240" w:lineRule="auto"/>
              <w:ind w:left="11" w:right="0" w:hanging="11"/>
            </w:pPr>
            <w:r w:rsidRPr="00BF7969">
              <w:t>Methodology</w:t>
            </w:r>
          </w:p>
        </w:tc>
        <w:tc>
          <w:tcPr>
            <w:tcW w:w="995" w:type="pct"/>
            <w:tcMar>
              <w:top w:w="240" w:type="dxa"/>
              <w:left w:w="0" w:type="dxa"/>
              <w:bottom w:w="240" w:type="dxa"/>
              <w:right w:w="0" w:type="dxa"/>
            </w:tcMar>
            <w:vAlign w:val="center"/>
            <w:hideMark/>
          </w:tcPr>
          <w:p w14:paraId="6F842A57" w14:textId="77777777" w:rsidR="002D72D8" w:rsidRPr="00BF7969" w:rsidRDefault="002D72D8" w:rsidP="0060245A">
            <w:pPr>
              <w:spacing w:after="0" w:line="240" w:lineRule="auto"/>
              <w:ind w:left="11" w:right="0" w:hanging="11"/>
              <w:jc w:val="center"/>
            </w:pPr>
            <w:r w:rsidRPr="00BF7969">
              <w:t>10</w:t>
            </w:r>
          </w:p>
        </w:tc>
      </w:tr>
      <w:tr w:rsidR="002D72D8" w:rsidRPr="00BF7969" w14:paraId="69DA2F8D" w14:textId="77777777" w:rsidTr="0060245A">
        <w:trPr>
          <w:trHeight w:val="57"/>
          <w:tblCellSpacing w:w="15" w:type="dxa"/>
        </w:trPr>
        <w:tc>
          <w:tcPr>
            <w:tcW w:w="545" w:type="pct"/>
            <w:tcMar>
              <w:top w:w="240" w:type="dxa"/>
              <w:left w:w="0" w:type="dxa"/>
              <w:bottom w:w="240" w:type="dxa"/>
              <w:right w:w="180" w:type="dxa"/>
            </w:tcMar>
            <w:vAlign w:val="center"/>
            <w:hideMark/>
          </w:tcPr>
          <w:p w14:paraId="4642D29A" w14:textId="77777777" w:rsidR="002D72D8" w:rsidRPr="00BF7969" w:rsidRDefault="002D72D8" w:rsidP="0060245A">
            <w:pPr>
              <w:spacing w:after="0" w:line="240" w:lineRule="auto"/>
              <w:ind w:left="11" w:right="0" w:hanging="11"/>
              <w:jc w:val="center"/>
            </w:pPr>
            <w:r w:rsidRPr="00BF7969">
              <w:t>10</w:t>
            </w:r>
          </w:p>
        </w:tc>
        <w:tc>
          <w:tcPr>
            <w:tcW w:w="3395" w:type="pct"/>
            <w:tcMar>
              <w:top w:w="240" w:type="dxa"/>
              <w:left w:w="0" w:type="dxa"/>
              <w:bottom w:w="240" w:type="dxa"/>
              <w:right w:w="180" w:type="dxa"/>
            </w:tcMar>
            <w:vAlign w:val="center"/>
            <w:hideMark/>
          </w:tcPr>
          <w:p w14:paraId="0C963B4F" w14:textId="77777777" w:rsidR="002D72D8" w:rsidRPr="00BF7969" w:rsidRDefault="002D72D8" w:rsidP="0060245A">
            <w:pPr>
              <w:spacing w:after="0" w:line="240" w:lineRule="auto"/>
              <w:ind w:left="11" w:right="0" w:hanging="11"/>
            </w:pPr>
            <w:r w:rsidRPr="00BF7969">
              <w:t>Discussion</w:t>
            </w:r>
          </w:p>
        </w:tc>
        <w:tc>
          <w:tcPr>
            <w:tcW w:w="995" w:type="pct"/>
            <w:tcMar>
              <w:top w:w="240" w:type="dxa"/>
              <w:left w:w="0" w:type="dxa"/>
              <w:bottom w:w="240" w:type="dxa"/>
              <w:right w:w="0" w:type="dxa"/>
            </w:tcMar>
            <w:vAlign w:val="center"/>
            <w:hideMark/>
          </w:tcPr>
          <w:p w14:paraId="7A6E059C" w14:textId="77777777" w:rsidR="002D72D8" w:rsidRPr="00BF7969" w:rsidRDefault="002D72D8" w:rsidP="0060245A">
            <w:pPr>
              <w:spacing w:after="0" w:line="240" w:lineRule="auto"/>
              <w:ind w:left="11" w:right="0" w:hanging="11"/>
              <w:jc w:val="center"/>
            </w:pPr>
            <w:r w:rsidRPr="00BF7969">
              <w:t>12</w:t>
            </w:r>
          </w:p>
        </w:tc>
      </w:tr>
      <w:tr w:rsidR="002D72D8" w:rsidRPr="00BF7969" w14:paraId="3413D1E0" w14:textId="77777777" w:rsidTr="0060245A">
        <w:trPr>
          <w:trHeight w:val="57"/>
          <w:tblCellSpacing w:w="15" w:type="dxa"/>
        </w:trPr>
        <w:tc>
          <w:tcPr>
            <w:tcW w:w="545" w:type="pct"/>
            <w:tcMar>
              <w:top w:w="240" w:type="dxa"/>
              <w:left w:w="0" w:type="dxa"/>
              <w:bottom w:w="240" w:type="dxa"/>
              <w:right w:w="180" w:type="dxa"/>
            </w:tcMar>
            <w:vAlign w:val="center"/>
            <w:hideMark/>
          </w:tcPr>
          <w:p w14:paraId="725F140E" w14:textId="77777777" w:rsidR="002D72D8" w:rsidRPr="00BF7969" w:rsidRDefault="002D72D8" w:rsidP="0060245A">
            <w:pPr>
              <w:spacing w:after="0" w:line="240" w:lineRule="auto"/>
              <w:ind w:left="11" w:right="0" w:hanging="11"/>
              <w:jc w:val="center"/>
            </w:pPr>
            <w:r w:rsidRPr="00BF7969">
              <w:t>11</w:t>
            </w:r>
          </w:p>
        </w:tc>
        <w:tc>
          <w:tcPr>
            <w:tcW w:w="3395" w:type="pct"/>
            <w:tcMar>
              <w:top w:w="240" w:type="dxa"/>
              <w:left w:w="0" w:type="dxa"/>
              <w:bottom w:w="240" w:type="dxa"/>
              <w:right w:w="180" w:type="dxa"/>
            </w:tcMar>
            <w:vAlign w:val="center"/>
            <w:hideMark/>
          </w:tcPr>
          <w:p w14:paraId="44914323" w14:textId="77777777" w:rsidR="002D72D8" w:rsidRPr="00BF7969" w:rsidRDefault="002D72D8" w:rsidP="0060245A">
            <w:pPr>
              <w:spacing w:after="0" w:line="240" w:lineRule="auto"/>
              <w:ind w:left="11" w:right="0" w:hanging="11"/>
            </w:pPr>
            <w:r w:rsidRPr="00BF7969">
              <w:t>Concluding Remarks</w:t>
            </w:r>
          </w:p>
        </w:tc>
        <w:tc>
          <w:tcPr>
            <w:tcW w:w="995" w:type="pct"/>
            <w:tcMar>
              <w:top w:w="240" w:type="dxa"/>
              <w:left w:w="0" w:type="dxa"/>
              <w:bottom w:w="240" w:type="dxa"/>
              <w:right w:w="0" w:type="dxa"/>
            </w:tcMar>
            <w:vAlign w:val="center"/>
            <w:hideMark/>
          </w:tcPr>
          <w:p w14:paraId="13C97ED8" w14:textId="77777777" w:rsidR="002D72D8" w:rsidRPr="00BF7969" w:rsidRDefault="002D72D8" w:rsidP="0060245A">
            <w:pPr>
              <w:spacing w:after="0" w:line="240" w:lineRule="auto"/>
              <w:ind w:left="11" w:right="0" w:hanging="11"/>
              <w:jc w:val="center"/>
            </w:pPr>
            <w:r w:rsidRPr="00BF7969">
              <w:t>13</w:t>
            </w:r>
          </w:p>
        </w:tc>
      </w:tr>
      <w:tr w:rsidR="002D72D8" w:rsidRPr="00BF7969" w14:paraId="2EC5D461" w14:textId="77777777" w:rsidTr="0060245A">
        <w:trPr>
          <w:trHeight w:val="57"/>
          <w:tblCellSpacing w:w="15" w:type="dxa"/>
        </w:trPr>
        <w:tc>
          <w:tcPr>
            <w:tcW w:w="545" w:type="pct"/>
            <w:tcMar>
              <w:top w:w="240" w:type="dxa"/>
              <w:left w:w="0" w:type="dxa"/>
              <w:bottom w:w="240" w:type="dxa"/>
              <w:right w:w="180" w:type="dxa"/>
            </w:tcMar>
            <w:vAlign w:val="center"/>
            <w:hideMark/>
          </w:tcPr>
          <w:p w14:paraId="77675B0F" w14:textId="77777777" w:rsidR="002D72D8" w:rsidRPr="00BF7969" w:rsidRDefault="002D72D8" w:rsidP="0060245A">
            <w:pPr>
              <w:spacing w:after="0" w:line="240" w:lineRule="auto"/>
              <w:ind w:left="11" w:right="0" w:hanging="11"/>
              <w:jc w:val="center"/>
            </w:pPr>
            <w:r w:rsidRPr="00BF7969">
              <w:t>12</w:t>
            </w:r>
          </w:p>
        </w:tc>
        <w:tc>
          <w:tcPr>
            <w:tcW w:w="3395" w:type="pct"/>
            <w:tcMar>
              <w:top w:w="240" w:type="dxa"/>
              <w:left w:w="0" w:type="dxa"/>
              <w:bottom w:w="240" w:type="dxa"/>
              <w:right w:w="180" w:type="dxa"/>
            </w:tcMar>
            <w:vAlign w:val="center"/>
            <w:hideMark/>
          </w:tcPr>
          <w:p w14:paraId="531D42BD" w14:textId="77777777" w:rsidR="002D72D8" w:rsidRPr="00BF7969" w:rsidRDefault="002D72D8" w:rsidP="0060245A">
            <w:pPr>
              <w:spacing w:after="0" w:line="240" w:lineRule="auto"/>
              <w:ind w:left="11" w:right="0" w:hanging="11"/>
            </w:pPr>
            <w:r w:rsidRPr="00BF7969">
              <w:t>Societal Relevance</w:t>
            </w:r>
          </w:p>
        </w:tc>
        <w:tc>
          <w:tcPr>
            <w:tcW w:w="995" w:type="pct"/>
            <w:tcMar>
              <w:top w:w="240" w:type="dxa"/>
              <w:left w:w="0" w:type="dxa"/>
              <w:bottom w:w="240" w:type="dxa"/>
              <w:right w:w="0" w:type="dxa"/>
            </w:tcMar>
            <w:vAlign w:val="center"/>
            <w:hideMark/>
          </w:tcPr>
          <w:p w14:paraId="249622E8" w14:textId="77777777" w:rsidR="002D72D8" w:rsidRPr="00BF7969" w:rsidRDefault="002D72D8" w:rsidP="0060245A">
            <w:pPr>
              <w:spacing w:after="0" w:line="240" w:lineRule="auto"/>
              <w:ind w:left="11" w:right="0" w:hanging="11"/>
              <w:jc w:val="center"/>
            </w:pPr>
            <w:r w:rsidRPr="00BF7969">
              <w:t>13</w:t>
            </w:r>
          </w:p>
        </w:tc>
      </w:tr>
      <w:tr w:rsidR="002D72D8" w:rsidRPr="00BF7969" w14:paraId="18770E13" w14:textId="77777777" w:rsidTr="0060245A">
        <w:trPr>
          <w:trHeight w:val="57"/>
          <w:tblCellSpacing w:w="15" w:type="dxa"/>
        </w:trPr>
        <w:tc>
          <w:tcPr>
            <w:tcW w:w="545" w:type="pct"/>
            <w:tcMar>
              <w:top w:w="240" w:type="dxa"/>
              <w:left w:w="0" w:type="dxa"/>
              <w:bottom w:w="240" w:type="dxa"/>
              <w:right w:w="180" w:type="dxa"/>
            </w:tcMar>
            <w:vAlign w:val="center"/>
            <w:hideMark/>
          </w:tcPr>
          <w:p w14:paraId="76716C9E" w14:textId="77777777" w:rsidR="002D72D8" w:rsidRPr="00BF7969" w:rsidRDefault="002D72D8" w:rsidP="0060245A">
            <w:pPr>
              <w:spacing w:after="0" w:line="240" w:lineRule="auto"/>
              <w:ind w:left="11" w:right="0" w:hanging="11"/>
              <w:jc w:val="center"/>
            </w:pPr>
            <w:r w:rsidRPr="00BF7969">
              <w:t>13</w:t>
            </w:r>
          </w:p>
        </w:tc>
        <w:tc>
          <w:tcPr>
            <w:tcW w:w="3395" w:type="pct"/>
            <w:tcMar>
              <w:top w:w="240" w:type="dxa"/>
              <w:left w:w="0" w:type="dxa"/>
              <w:bottom w:w="240" w:type="dxa"/>
              <w:right w:w="180" w:type="dxa"/>
            </w:tcMar>
            <w:vAlign w:val="center"/>
            <w:hideMark/>
          </w:tcPr>
          <w:p w14:paraId="7860F25D" w14:textId="77777777" w:rsidR="002D72D8" w:rsidRPr="00BF7969" w:rsidRDefault="002D72D8" w:rsidP="0060245A">
            <w:pPr>
              <w:spacing w:after="0" w:line="240" w:lineRule="auto"/>
              <w:ind w:left="11" w:right="0" w:hanging="11"/>
            </w:pPr>
            <w:r w:rsidRPr="00BF7969">
              <w:t>Future Scope</w:t>
            </w:r>
          </w:p>
        </w:tc>
        <w:tc>
          <w:tcPr>
            <w:tcW w:w="995" w:type="pct"/>
            <w:tcMar>
              <w:top w:w="240" w:type="dxa"/>
              <w:left w:w="0" w:type="dxa"/>
              <w:bottom w:w="240" w:type="dxa"/>
              <w:right w:w="0" w:type="dxa"/>
            </w:tcMar>
            <w:vAlign w:val="center"/>
            <w:hideMark/>
          </w:tcPr>
          <w:p w14:paraId="3A3EDB7D" w14:textId="77777777" w:rsidR="002D72D8" w:rsidRPr="00BF7969" w:rsidRDefault="002D72D8" w:rsidP="0060245A">
            <w:pPr>
              <w:spacing w:after="0" w:line="240" w:lineRule="auto"/>
              <w:ind w:left="11" w:right="0" w:hanging="11"/>
              <w:jc w:val="center"/>
            </w:pPr>
            <w:r w:rsidRPr="00BF7969">
              <w:t>14</w:t>
            </w:r>
          </w:p>
        </w:tc>
      </w:tr>
      <w:tr w:rsidR="002D72D8" w:rsidRPr="00BF7969" w14:paraId="0735A1BB" w14:textId="77777777" w:rsidTr="0060245A">
        <w:trPr>
          <w:trHeight w:val="57"/>
          <w:tblCellSpacing w:w="15" w:type="dxa"/>
        </w:trPr>
        <w:tc>
          <w:tcPr>
            <w:tcW w:w="545" w:type="pct"/>
            <w:tcMar>
              <w:top w:w="240" w:type="dxa"/>
              <w:left w:w="0" w:type="dxa"/>
              <w:bottom w:w="240" w:type="dxa"/>
              <w:right w:w="180" w:type="dxa"/>
            </w:tcMar>
            <w:vAlign w:val="center"/>
            <w:hideMark/>
          </w:tcPr>
          <w:p w14:paraId="2A63A334" w14:textId="77777777" w:rsidR="002D72D8" w:rsidRPr="00BF7969" w:rsidRDefault="002D72D8" w:rsidP="0060245A">
            <w:pPr>
              <w:spacing w:after="0" w:line="240" w:lineRule="auto"/>
              <w:ind w:left="11" w:right="0" w:hanging="11"/>
              <w:jc w:val="center"/>
            </w:pPr>
            <w:r w:rsidRPr="00BF7969">
              <w:t>14</w:t>
            </w:r>
          </w:p>
        </w:tc>
        <w:tc>
          <w:tcPr>
            <w:tcW w:w="3395" w:type="pct"/>
            <w:tcMar>
              <w:top w:w="240" w:type="dxa"/>
              <w:left w:w="0" w:type="dxa"/>
              <w:bottom w:w="240" w:type="dxa"/>
              <w:right w:w="180" w:type="dxa"/>
            </w:tcMar>
            <w:vAlign w:val="center"/>
            <w:hideMark/>
          </w:tcPr>
          <w:p w14:paraId="4B78D37D" w14:textId="77777777" w:rsidR="002D72D8" w:rsidRPr="00BF7969" w:rsidRDefault="002D72D8" w:rsidP="0060245A">
            <w:pPr>
              <w:spacing w:after="0" w:line="240" w:lineRule="auto"/>
              <w:ind w:left="11" w:right="0" w:hanging="11"/>
            </w:pPr>
            <w:r w:rsidRPr="00BF7969">
              <w:t>Team Details and Contribution</w:t>
            </w:r>
          </w:p>
        </w:tc>
        <w:tc>
          <w:tcPr>
            <w:tcW w:w="995" w:type="pct"/>
            <w:tcMar>
              <w:top w:w="240" w:type="dxa"/>
              <w:left w:w="0" w:type="dxa"/>
              <w:bottom w:w="240" w:type="dxa"/>
              <w:right w:w="0" w:type="dxa"/>
            </w:tcMar>
            <w:vAlign w:val="center"/>
            <w:hideMark/>
          </w:tcPr>
          <w:p w14:paraId="755634D4" w14:textId="77777777" w:rsidR="002D72D8" w:rsidRPr="00BF7969" w:rsidRDefault="002D72D8" w:rsidP="0060245A">
            <w:pPr>
              <w:spacing w:after="0" w:line="240" w:lineRule="auto"/>
              <w:ind w:left="11" w:right="0" w:hanging="11"/>
              <w:jc w:val="center"/>
            </w:pPr>
            <w:r w:rsidRPr="00BF7969">
              <w:t>14</w:t>
            </w:r>
          </w:p>
        </w:tc>
      </w:tr>
      <w:tr w:rsidR="002D72D8" w:rsidRPr="00BF7969" w14:paraId="09B12CB9" w14:textId="77777777" w:rsidTr="0060245A">
        <w:trPr>
          <w:trHeight w:val="57"/>
          <w:tblCellSpacing w:w="15" w:type="dxa"/>
        </w:trPr>
        <w:tc>
          <w:tcPr>
            <w:tcW w:w="545" w:type="pct"/>
            <w:tcMar>
              <w:top w:w="240" w:type="dxa"/>
              <w:left w:w="0" w:type="dxa"/>
              <w:bottom w:w="240" w:type="dxa"/>
              <w:right w:w="180" w:type="dxa"/>
            </w:tcMar>
            <w:vAlign w:val="center"/>
            <w:hideMark/>
          </w:tcPr>
          <w:p w14:paraId="2F8A2806" w14:textId="77777777" w:rsidR="002D72D8" w:rsidRPr="00BF7969" w:rsidRDefault="002D72D8" w:rsidP="0060245A">
            <w:pPr>
              <w:spacing w:after="0" w:line="240" w:lineRule="auto"/>
              <w:ind w:left="11" w:right="0" w:hanging="11"/>
              <w:jc w:val="center"/>
            </w:pPr>
            <w:r w:rsidRPr="00BF7969">
              <w:t>15</w:t>
            </w:r>
          </w:p>
        </w:tc>
        <w:tc>
          <w:tcPr>
            <w:tcW w:w="3395" w:type="pct"/>
            <w:tcMar>
              <w:top w:w="240" w:type="dxa"/>
              <w:left w:w="0" w:type="dxa"/>
              <w:bottom w:w="240" w:type="dxa"/>
              <w:right w:w="180" w:type="dxa"/>
            </w:tcMar>
            <w:vAlign w:val="center"/>
            <w:hideMark/>
          </w:tcPr>
          <w:p w14:paraId="622E44A5" w14:textId="77777777" w:rsidR="002D72D8" w:rsidRPr="00BF7969" w:rsidRDefault="002D72D8" w:rsidP="0060245A">
            <w:pPr>
              <w:spacing w:after="0" w:line="240" w:lineRule="auto"/>
              <w:ind w:left="11" w:right="0" w:hanging="11"/>
            </w:pPr>
            <w:r w:rsidRPr="00BF7969">
              <w:t>References</w:t>
            </w:r>
          </w:p>
        </w:tc>
        <w:tc>
          <w:tcPr>
            <w:tcW w:w="995" w:type="pct"/>
            <w:tcMar>
              <w:top w:w="240" w:type="dxa"/>
              <w:left w:w="0" w:type="dxa"/>
              <w:bottom w:w="240" w:type="dxa"/>
              <w:right w:w="0" w:type="dxa"/>
            </w:tcMar>
            <w:vAlign w:val="center"/>
            <w:hideMark/>
          </w:tcPr>
          <w:p w14:paraId="240C5F4F" w14:textId="77777777" w:rsidR="002D72D8" w:rsidRPr="00BF7969" w:rsidRDefault="002D72D8" w:rsidP="0060245A">
            <w:pPr>
              <w:spacing w:after="0" w:line="240" w:lineRule="auto"/>
              <w:ind w:left="11" w:right="0" w:hanging="11"/>
              <w:jc w:val="center"/>
            </w:pPr>
            <w:r w:rsidRPr="00BF7969">
              <w:t>15</w:t>
            </w:r>
          </w:p>
        </w:tc>
      </w:tr>
    </w:tbl>
    <w:p w14:paraId="4694E6B8" w14:textId="77777777" w:rsidR="00D30D07" w:rsidRPr="00E43529" w:rsidRDefault="00D30D07" w:rsidP="00D74050">
      <w:pPr>
        <w:spacing w:line="276" w:lineRule="auto"/>
        <w:ind w:left="0" w:right="0" w:firstLine="0"/>
        <w:rPr>
          <w:rFonts w:ascii="Times New Roman" w:eastAsia="SimSun-ExtB" w:hAnsi="Times New Roman" w:cs="Times New Roman"/>
          <w:b/>
          <w:bCs/>
          <w:sz w:val="36"/>
          <w:szCs w:val="36"/>
        </w:rPr>
      </w:pPr>
    </w:p>
    <w:p w14:paraId="71A29AC9" w14:textId="3468655D" w:rsidR="00471494" w:rsidRPr="00E43529" w:rsidRDefault="00D2381A" w:rsidP="00D74050">
      <w:pPr>
        <w:pStyle w:val="Heading1"/>
        <w:spacing w:line="276" w:lineRule="auto"/>
        <w:ind w:left="0" w:firstLine="0"/>
        <w:jc w:val="both"/>
        <w:rPr>
          <w:rFonts w:ascii="Times New Roman" w:eastAsia="SimSun-ExtB" w:hAnsi="Times New Roman" w:cs="Times New Roman"/>
        </w:rPr>
      </w:pPr>
      <w:r w:rsidRPr="00E43529">
        <w:rPr>
          <w:rFonts w:ascii="Times New Roman" w:eastAsia="SimSun-ExtB" w:hAnsi="Times New Roman" w:cs="Times New Roman"/>
        </w:rPr>
        <w:lastRenderedPageBreak/>
        <w:t>Abstract</w:t>
      </w:r>
      <w:r w:rsidR="00D34146">
        <w:rPr>
          <w:rFonts w:ascii="Times New Roman" w:eastAsia="SimSun-ExtB" w:hAnsi="Times New Roman" w:cs="Times New Roman"/>
        </w:rPr>
        <w:t xml:space="preserve"> (max 2 paragraphs</w:t>
      </w:r>
      <w:r w:rsidR="00FA563D">
        <w:rPr>
          <w:rFonts w:ascii="Times New Roman" w:eastAsia="SimSun-ExtB" w:hAnsi="Times New Roman" w:cs="Times New Roman"/>
        </w:rPr>
        <w:t>)</w:t>
      </w:r>
    </w:p>
    <w:p w14:paraId="0618FEDE" w14:textId="77777777" w:rsidR="00A16445" w:rsidRDefault="00C82A1D" w:rsidP="00D74050">
      <w:pPr>
        <w:spacing w:line="276" w:lineRule="auto"/>
        <w:rPr>
          <w:rFonts w:ascii="Times New Roman" w:eastAsia="SimSun-ExtB" w:hAnsi="Times New Roman" w:cs="Times New Roman"/>
        </w:rPr>
      </w:pPr>
      <w:r w:rsidRPr="00E43529">
        <w:rPr>
          <w:rFonts w:ascii="Times New Roman" w:eastAsia="SimSun-ExtB" w:hAnsi="Times New Roman" w:cs="Times New Roman"/>
        </w:rPr>
        <w:t>This research focuses</w:t>
      </w:r>
      <w:r w:rsidR="00D34146">
        <w:rPr>
          <w:rFonts w:ascii="Times New Roman" w:eastAsia="SimSun-ExtB" w:hAnsi="Times New Roman" w:cs="Times New Roman"/>
        </w:rPr>
        <w:t>…………………………………………….……………………………</w:t>
      </w:r>
      <w:r w:rsidR="008C52E4" w:rsidRPr="00E43529">
        <w:rPr>
          <w:rFonts w:ascii="Times New Roman" w:eastAsia="SimSun-ExtB" w:hAnsi="Times New Roman" w:cs="Times New Roman"/>
        </w:rPr>
        <w:t>.</w:t>
      </w:r>
    </w:p>
    <w:p w14:paraId="07F64938" w14:textId="77777777" w:rsidR="00D34146" w:rsidRPr="00E43529" w:rsidRDefault="00D34146" w:rsidP="00D74050">
      <w:pPr>
        <w:spacing w:line="276" w:lineRule="auto"/>
        <w:rPr>
          <w:rFonts w:ascii="Times New Roman" w:eastAsia="SimSun-ExtB" w:hAnsi="Times New Roman" w:cs="Times New Roman"/>
        </w:rPr>
      </w:pPr>
    </w:p>
    <w:p w14:paraId="0E639029" w14:textId="77777777" w:rsidR="00B37D20" w:rsidRPr="00E43529" w:rsidRDefault="003671EC" w:rsidP="00D74050">
      <w:pPr>
        <w:spacing w:line="276" w:lineRule="auto"/>
        <w:rPr>
          <w:rFonts w:ascii="Times New Roman" w:eastAsia="SimSun-ExtB" w:hAnsi="Times New Roman" w:cs="Times New Roman"/>
        </w:rPr>
      </w:pPr>
      <w:r w:rsidRPr="00E43529">
        <w:rPr>
          <w:rFonts w:ascii="Times New Roman" w:eastAsia="SimSun-ExtB" w:hAnsi="Times New Roman" w:cs="Times New Roman"/>
        </w:rPr>
        <w:t>Th</w:t>
      </w:r>
      <w:r w:rsidR="00595FC9" w:rsidRPr="00E43529">
        <w:rPr>
          <w:rFonts w:ascii="Times New Roman" w:eastAsia="SimSun-ExtB" w:hAnsi="Times New Roman" w:cs="Times New Roman"/>
        </w:rPr>
        <w:t>is</w:t>
      </w:r>
      <w:r w:rsidRPr="00E43529">
        <w:rPr>
          <w:rFonts w:ascii="Times New Roman" w:eastAsia="SimSun-ExtB" w:hAnsi="Times New Roman" w:cs="Times New Roman"/>
        </w:rPr>
        <w:t xml:space="preserve"> method was implemented in </w:t>
      </w:r>
      <w:r w:rsidR="00D34146">
        <w:rPr>
          <w:rFonts w:ascii="Times New Roman" w:eastAsia="SimSun-ExtB" w:hAnsi="Times New Roman" w:cs="Times New Roman"/>
        </w:rPr>
        <w:t>……………………………………………….………</w:t>
      </w:r>
      <w:proofErr w:type="gramStart"/>
      <w:r w:rsidR="00D34146">
        <w:rPr>
          <w:rFonts w:ascii="Times New Roman" w:eastAsia="SimSun-ExtB" w:hAnsi="Times New Roman" w:cs="Times New Roman"/>
        </w:rPr>
        <w:t>….</w:t>
      </w:r>
      <w:r w:rsidR="00595FC9" w:rsidRPr="00E43529">
        <w:rPr>
          <w:rFonts w:ascii="Times New Roman" w:eastAsia="SimSun-ExtB" w:hAnsi="Times New Roman" w:cs="Times New Roman"/>
        </w:rPr>
        <w:t>.</w:t>
      </w:r>
      <w:proofErr w:type="gramEnd"/>
      <w:r w:rsidR="00BC710C" w:rsidRPr="00E43529">
        <w:rPr>
          <w:rFonts w:ascii="Times New Roman" w:eastAsia="SimSun-ExtB" w:hAnsi="Times New Roman" w:cs="Times New Roman"/>
        </w:rPr>
        <w:t xml:space="preserve"> </w:t>
      </w:r>
      <w:r w:rsidR="00E56FFE" w:rsidRPr="00E43529">
        <w:rPr>
          <w:rFonts w:ascii="Times New Roman" w:eastAsia="SimSun-ExtB" w:hAnsi="Times New Roman" w:cs="Times New Roman"/>
        </w:rPr>
        <w:t xml:space="preserve">The </w:t>
      </w:r>
      <w:r w:rsidR="000168BC" w:rsidRPr="00E43529">
        <w:rPr>
          <w:rFonts w:ascii="Times New Roman" w:eastAsia="SimSun-ExtB" w:hAnsi="Times New Roman" w:cs="Times New Roman"/>
        </w:rPr>
        <w:t xml:space="preserve">effectiveness of this method was evaluated using </w:t>
      </w:r>
      <w:r w:rsidR="00D34146">
        <w:rPr>
          <w:rFonts w:ascii="Times New Roman" w:eastAsia="SimSun-ExtB" w:hAnsi="Times New Roman" w:cs="Times New Roman"/>
        </w:rPr>
        <w:t>………………………………………..</w:t>
      </w:r>
      <w:r w:rsidR="00A5056C" w:rsidRPr="00E43529">
        <w:rPr>
          <w:rFonts w:ascii="Times New Roman" w:eastAsia="SimSun-ExtB" w:hAnsi="Times New Roman" w:cs="Times New Roman"/>
        </w:rPr>
        <w:t>. The</w:t>
      </w:r>
      <w:r w:rsidR="00642DBF" w:rsidRPr="00E43529">
        <w:rPr>
          <w:rFonts w:ascii="Times New Roman" w:eastAsia="SimSun-ExtB" w:hAnsi="Times New Roman" w:cs="Times New Roman"/>
        </w:rPr>
        <w:t xml:space="preserve"> </w:t>
      </w:r>
      <w:r w:rsidR="000E729C" w:rsidRPr="00E43529">
        <w:rPr>
          <w:rFonts w:ascii="Times New Roman" w:eastAsia="SimSun-ExtB" w:hAnsi="Times New Roman" w:cs="Times New Roman"/>
        </w:rPr>
        <w:t xml:space="preserve">results </w:t>
      </w:r>
      <w:r w:rsidR="00642DBF" w:rsidRPr="00E43529">
        <w:rPr>
          <w:rFonts w:ascii="Times New Roman" w:eastAsia="SimSun-ExtB" w:hAnsi="Times New Roman" w:cs="Times New Roman"/>
        </w:rPr>
        <w:t>shows</w:t>
      </w:r>
      <w:r w:rsidR="000E729C" w:rsidRPr="00E43529">
        <w:rPr>
          <w:rFonts w:ascii="Times New Roman" w:eastAsia="SimSun-ExtB" w:hAnsi="Times New Roman" w:cs="Times New Roman"/>
        </w:rPr>
        <w:t xml:space="preserve"> that </w:t>
      </w:r>
      <w:r w:rsidR="002F1A6A" w:rsidRPr="00E43529">
        <w:rPr>
          <w:rFonts w:ascii="Times New Roman" w:eastAsia="SimSun-ExtB" w:hAnsi="Times New Roman" w:cs="Times New Roman"/>
        </w:rPr>
        <w:t xml:space="preserve">this approach maintains the </w:t>
      </w:r>
      <w:r w:rsidR="00D34146">
        <w:rPr>
          <w:rFonts w:ascii="Times New Roman" w:eastAsia="SimSun-ExtB" w:hAnsi="Times New Roman" w:cs="Times New Roman"/>
        </w:rPr>
        <w:t>………………………………….……</w:t>
      </w:r>
      <w:proofErr w:type="gramStart"/>
      <w:r w:rsidR="00D34146">
        <w:rPr>
          <w:rFonts w:ascii="Times New Roman" w:eastAsia="SimSun-ExtB" w:hAnsi="Times New Roman" w:cs="Times New Roman"/>
        </w:rPr>
        <w:t>….</w:t>
      </w:r>
      <w:r w:rsidR="001718AF" w:rsidRPr="00E43529">
        <w:rPr>
          <w:rFonts w:ascii="Times New Roman" w:eastAsia="SimSun-ExtB" w:hAnsi="Times New Roman" w:cs="Times New Roman"/>
        </w:rPr>
        <w:t>.</w:t>
      </w:r>
      <w:proofErr w:type="gramEnd"/>
    </w:p>
    <w:p w14:paraId="1C9E2BD2" w14:textId="77777777" w:rsidR="008F58AB" w:rsidRPr="00E43529" w:rsidRDefault="008F58AB" w:rsidP="00D74050">
      <w:pPr>
        <w:spacing w:line="276" w:lineRule="auto"/>
        <w:ind w:left="0" w:right="0" w:firstLine="0"/>
        <w:rPr>
          <w:rFonts w:ascii="Times New Roman" w:eastAsia="SimSun-ExtB" w:hAnsi="Times New Roman" w:cs="Times New Roman"/>
        </w:rPr>
      </w:pPr>
    </w:p>
    <w:p w14:paraId="7B03D03B" w14:textId="77777777" w:rsidR="00471494" w:rsidRPr="00E43529" w:rsidRDefault="00D2381A"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b/>
          <w:bCs/>
          <w:sz w:val="36"/>
          <w:szCs w:val="36"/>
        </w:rPr>
        <w:t xml:space="preserve">Abbreviations </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4505"/>
        <w:gridCol w:w="4505"/>
      </w:tblGrid>
      <w:tr w:rsidR="00D34146" w14:paraId="73FB1019" w14:textId="77777777" w:rsidTr="00D34146">
        <w:tc>
          <w:tcPr>
            <w:tcW w:w="4505" w:type="dxa"/>
          </w:tcPr>
          <w:p w14:paraId="5C58696F" w14:textId="77777777" w:rsidR="00D34146" w:rsidRDefault="00D34146" w:rsidP="00D34146">
            <w:pPr>
              <w:spacing w:line="276" w:lineRule="auto"/>
              <w:ind w:left="0" w:right="0" w:firstLine="0"/>
              <w:rPr>
                <w:rFonts w:ascii="Times New Roman" w:eastAsia="SimSun-ExtB" w:hAnsi="Times New Roman" w:cs="Times New Roman"/>
              </w:rPr>
            </w:pPr>
            <w:r w:rsidRPr="00F76E33">
              <w:rPr>
                <w:rFonts w:ascii="Times New Roman" w:eastAsia="SimSun-ExtB" w:hAnsi="Times New Roman" w:cs="Times New Roman"/>
              </w:rPr>
              <w:t xml:space="preserve">Shot form             </w:t>
            </w:r>
          </w:p>
        </w:tc>
        <w:tc>
          <w:tcPr>
            <w:tcW w:w="4505" w:type="dxa"/>
          </w:tcPr>
          <w:p w14:paraId="46D1A6DC" w14:textId="77777777" w:rsidR="00D34146" w:rsidRDefault="00D34146" w:rsidP="00D34146">
            <w:pPr>
              <w:spacing w:line="276" w:lineRule="auto"/>
              <w:ind w:left="0" w:right="0" w:firstLine="0"/>
              <w:rPr>
                <w:rFonts w:ascii="Times New Roman" w:eastAsia="SimSun-ExtB" w:hAnsi="Times New Roman" w:cs="Times New Roman"/>
              </w:rPr>
            </w:pPr>
            <w:r w:rsidRPr="00F76E33">
              <w:rPr>
                <w:rFonts w:ascii="Times New Roman" w:eastAsia="SimSun-ExtB" w:hAnsi="Times New Roman" w:cs="Times New Roman"/>
              </w:rPr>
              <w:t>Full Form</w:t>
            </w:r>
          </w:p>
        </w:tc>
      </w:tr>
      <w:tr w:rsidR="00D34146" w14:paraId="6B5397E6" w14:textId="77777777" w:rsidTr="00D34146">
        <w:tc>
          <w:tcPr>
            <w:tcW w:w="4505" w:type="dxa"/>
          </w:tcPr>
          <w:p w14:paraId="01A5888C" w14:textId="77777777" w:rsidR="00D34146" w:rsidRDefault="00D34146" w:rsidP="00D74050">
            <w:pPr>
              <w:spacing w:line="276" w:lineRule="auto"/>
              <w:ind w:left="0" w:right="0" w:firstLine="0"/>
              <w:rPr>
                <w:rFonts w:ascii="Times New Roman" w:eastAsia="SimSun-ExtB" w:hAnsi="Times New Roman" w:cs="Times New Roman"/>
              </w:rPr>
            </w:pPr>
          </w:p>
        </w:tc>
        <w:tc>
          <w:tcPr>
            <w:tcW w:w="4505" w:type="dxa"/>
          </w:tcPr>
          <w:p w14:paraId="467400E8" w14:textId="77777777" w:rsidR="00D34146" w:rsidRDefault="00D34146" w:rsidP="00D74050">
            <w:pPr>
              <w:spacing w:line="276" w:lineRule="auto"/>
              <w:ind w:left="0" w:right="0" w:firstLine="0"/>
              <w:rPr>
                <w:rFonts w:ascii="Times New Roman" w:eastAsia="SimSun-ExtB" w:hAnsi="Times New Roman" w:cs="Times New Roman"/>
              </w:rPr>
            </w:pPr>
          </w:p>
        </w:tc>
      </w:tr>
      <w:tr w:rsidR="00D34146" w14:paraId="603BD2A6" w14:textId="77777777" w:rsidTr="00D34146">
        <w:tc>
          <w:tcPr>
            <w:tcW w:w="4505" w:type="dxa"/>
          </w:tcPr>
          <w:p w14:paraId="00F75323" w14:textId="77777777" w:rsidR="00D34146" w:rsidRDefault="00D34146" w:rsidP="00D74050">
            <w:pPr>
              <w:spacing w:line="276" w:lineRule="auto"/>
              <w:ind w:left="0" w:right="0" w:firstLine="0"/>
              <w:rPr>
                <w:rFonts w:ascii="Times New Roman" w:eastAsia="SimSun-ExtB" w:hAnsi="Times New Roman" w:cs="Times New Roman"/>
              </w:rPr>
            </w:pPr>
          </w:p>
        </w:tc>
        <w:tc>
          <w:tcPr>
            <w:tcW w:w="4505" w:type="dxa"/>
          </w:tcPr>
          <w:p w14:paraId="2B3D0D81" w14:textId="77777777" w:rsidR="00D34146" w:rsidRDefault="00D34146" w:rsidP="00D74050">
            <w:pPr>
              <w:spacing w:line="276" w:lineRule="auto"/>
              <w:ind w:left="0" w:right="0" w:firstLine="0"/>
              <w:rPr>
                <w:rFonts w:ascii="Times New Roman" w:eastAsia="SimSun-ExtB" w:hAnsi="Times New Roman" w:cs="Times New Roman"/>
              </w:rPr>
            </w:pPr>
          </w:p>
        </w:tc>
      </w:tr>
    </w:tbl>
    <w:p w14:paraId="720D05E7" w14:textId="77777777" w:rsidR="00751C72" w:rsidRPr="00E43529" w:rsidRDefault="00751C72" w:rsidP="00D74050">
      <w:pPr>
        <w:spacing w:line="276" w:lineRule="auto"/>
        <w:ind w:left="0" w:right="0" w:firstLine="0"/>
        <w:rPr>
          <w:rFonts w:ascii="Times New Roman" w:eastAsia="SimSun-ExtB" w:hAnsi="Times New Roman" w:cs="Times New Roman"/>
        </w:rPr>
      </w:pPr>
    </w:p>
    <w:p w14:paraId="78A85E1C" w14:textId="77777777" w:rsidR="00A36242" w:rsidRPr="00E43529" w:rsidRDefault="00A36242" w:rsidP="00D34146">
      <w:pPr>
        <w:spacing w:line="276" w:lineRule="auto"/>
        <w:ind w:left="0" w:right="0" w:firstLine="0"/>
        <w:rPr>
          <w:rFonts w:ascii="Times New Roman" w:eastAsia="SimSun-ExtB" w:hAnsi="Times New Roman" w:cs="Times New Roman"/>
        </w:rPr>
      </w:pPr>
    </w:p>
    <w:p w14:paraId="6E2F474A" w14:textId="77777777" w:rsidR="00A9631A" w:rsidRPr="00E43529" w:rsidRDefault="00A9631A" w:rsidP="00D74050">
      <w:pPr>
        <w:spacing w:line="276" w:lineRule="auto"/>
        <w:ind w:right="0"/>
        <w:rPr>
          <w:rFonts w:ascii="Times New Roman" w:eastAsia="SimSun-ExtB" w:hAnsi="Times New Roman" w:cs="Times New Roman"/>
        </w:rPr>
      </w:pPr>
    </w:p>
    <w:p w14:paraId="26CECA1C" w14:textId="77777777" w:rsidR="00A36242" w:rsidRPr="00E43529" w:rsidRDefault="00A36242" w:rsidP="00D74050">
      <w:pPr>
        <w:spacing w:line="276" w:lineRule="auto"/>
        <w:ind w:right="0"/>
        <w:rPr>
          <w:rFonts w:ascii="Times New Roman" w:eastAsia="SimSun-ExtB" w:hAnsi="Times New Roman" w:cs="Times New Roman"/>
        </w:rPr>
      </w:pPr>
    </w:p>
    <w:p w14:paraId="662C611F" w14:textId="77777777" w:rsidR="00A36242" w:rsidRPr="00E43529" w:rsidRDefault="00A36242" w:rsidP="00D74050">
      <w:pPr>
        <w:spacing w:line="276" w:lineRule="auto"/>
        <w:ind w:right="0"/>
        <w:rPr>
          <w:rFonts w:ascii="Times New Roman" w:eastAsia="SimSun-ExtB" w:hAnsi="Times New Roman" w:cs="Times New Roman"/>
        </w:rPr>
      </w:pPr>
    </w:p>
    <w:p w14:paraId="4F96D101" w14:textId="77777777" w:rsidR="00A36242" w:rsidRPr="00E43529" w:rsidRDefault="00A36242" w:rsidP="00D74050">
      <w:pPr>
        <w:spacing w:line="276" w:lineRule="auto"/>
        <w:ind w:right="0"/>
        <w:rPr>
          <w:rFonts w:ascii="Times New Roman" w:eastAsia="SimSun-ExtB" w:hAnsi="Times New Roman" w:cs="Times New Roman"/>
        </w:rPr>
      </w:pPr>
    </w:p>
    <w:p w14:paraId="67DCFF08" w14:textId="77777777" w:rsidR="00A322A0" w:rsidRPr="00E43529" w:rsidRDefault="00A322A0" w:rsidP="00D74050">
      <w:pPr>
        <w:pStyle w:val="Heading1"/>
        <w:spacing w:line="276" w:lineRule="auto"/>
        <w:ind w:left="0" w:firstLine="0"/>
        <w:jc w:val="both"/>
        <w:rPr>
          <w:rFonts w:ascii="Times New Roman" w:eastAsia="SimSun-ExtB" w:hAnsi="Times New Roman" w:cs="Times New Roman"/>
          <w:bCs/>
          <w:szCs w:val="36"/>
        </w:rPr>
      </w:pPr>
    </w:p>
    <w:p w14:paraId="2430D6C9" w14:textId="77777777" w:rsidR="00B7557C" w:rsidRDefault="00B7557C" w:rsidP="00D74050">
      <w:pPr>
        <w:pStyle w:val="Heading1"/>
        <w:spacing w:line="276" w:lineRule="auto"/>
        <w:ind w:left="0" w:firstLine="0"/>
        <w:jc w:val="both"/>
        <w:rPr>
          <w:rFonts w:ascii="Times New Roman" w:eastAsia="SimSun-ExtB" w:hAnsi="Times New Roman" w:cs="Times New Roman"/>
          <w:bCs/>
          <w:szCs w:val="36"/>
        </w:rPr>
      </w:pPr>
    </w:p>
    <w:p w14:paraId="00ACA0AF" w14:textId="77777777" w:rsidR="00D34146" w:rsidRDefault="00D34146" w:rsidP="00D34146"/>
    <w:p w14:paraId="799D0DDF" w14:textId="77777777" w:rsidR="00D34146" w:rsidRDefault="00D34146" w:rsidP="00D34146"/>
    <w:p w14:paraId="192A1BFA" w14:textId="77777777" w:rsidR="00D34146" w:rsidRDefault="00D34146" w:rsidP="00D34146"/>
    <w:p w14:paraId="7F7FFD7D" w14:textId="77777777" w:rsidR="00D34146" w:rsidRDefault="00D34146" w:rsidP="00D34146"/>
    <w:p w14:paraId="6C2CA309" w14:textId="77777777" w:rsidR="00D34146" w:rsidRDefault="00D34146" w:rsidP="00D34146"/>
    <w:p w14:paraId="07778F94" w14:textId="77777777" w:rsidR="00D34146" w:rsidRPr="00D34146" w:rsidRDefault="00D34146" w:rsidP="00D34146"/>
    <w:p w14:paraId="10CBC542" w14:textId="77777777" w:rsidR="00A9631A" w:rsidRPr="00E43529" w:rsidRDefault="00F524D2" w:rsidP="00ED7580">
      <w:pPr>
        <w:pStyle w:val="Heading1"/>
        <w:spacing w:line="276" w:lineRule="auto"/>
        <w:ind w:left="0" w:firstLine="0"/>
        <w:jc w:val="both"/>
        <w:rPr>
          <w:rFonts w:ascii="Times New Roman" w:eastAsia="SimSun-ExtB" w:hAnsi="Times New Roman" w:cs="Times New Roman"/>
        </w:rPr>
      </w:pPr>
      <w:r w:rsidRPr="00E43529">
        <w:rPr>
          <w:rFonts w:ascii="Times New Roman" w:eastAsia="SimSun-ExtB" w:hAnsi="Times New Roman" w:cs="Times New Roman"/>
          <w:bCs/>
          <w:szCs w:val="36"/>
        </w:rPr>
        <w:t>List of Tables</w:t>
      </w:r>
    </w:p>
    <w:p w14:paraId="745B3A0F" w14:textId="77777777" w:rsidR="00A9631A" w:rsidRDefault="00D2381A"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 xml:space="preserve">Table </w:t>
      </w:r>
      <w:r w:rsidR="009634B0" w:rsidRPr="00E43529">
        <w:rPr>
          <w:rFonts w:ascii="Times New Roman" w:eastAsia="SimSun-ExtB" w:hAnsi="Times New Roman" w:cs="Times New Roman"/>
        </w:rPr>
        <w:t>1</w:t>
      </w:r>
      <w:r w:rsidR="003C4AD6" w:rsidRPr="00E43529">
        <w:rPr>
          <w:rFonts w:ascii="Times New Roman" w:eastAsia="SimSun-ExtB" w:hAnsi="Times New Roman" w:cs="Times New Roman"/>
        </w:rPr>
        <w:t>.</w:t>
      </w:r>
      <w:r w:rsidR="00231615" w:rsidRPr="00E43529">
        <w:rPr>
          <w:rFonts w:ascii="Times New Roman" w:eastAsia="SimSun-ExtB" w:hAnsi="Times New Roman" w:cs="Times New Roman"/>
        </w:rPr>
        <w:t xml:space="preserve"> </w:t>
      </w:r>
    </w:p>
    <w:p w14:paraId="6ACF3D6B" w14:textId="77777777" w:rsidR="002F42D2" w:rsidRPr="00E43529" w:rsidRDefault="002F42D2" w:rsidP="00D74050">
      <w:pPr>
        <w:spacing w:line="276" w:lineRule="auto"/>
        <w:ind w:left="0" w:right="0" w:firstLine="0"/>
        <w:rPr>
          <w:rFonts w:ascii="Times New Roman" w:eastAsia="SimSun-ExtB" w:hAnsi="Times New Roman" w:cs="Times New Roman"/>
        </w:rPr>
      </w:pPr>
      <w:r w:rsidRPr="002F42D2">
        <w:rPr>
          <w:rFonts w:ascii="Times New Roman" w:eastAsia="SimSun-ExtB" w:hAnsi="Times New Roman" w:cs="Times New Roman"/>
        </w:rPr>
        <w:lastRenderedPageBreak/>
        <w:t xml:space="preserve">Table </w:t>
      </w:r>
      <w:r>
        <w:rPr>
          <w:rFonts w:ascii="Times New Roman" w:eastAsia="SimSun-ExtB" w:hAnsi="Times New Roman" w:cs="Times New Roman"/>
        </w:rPr>
        <w:t>2</w:t>
      </w:r>
      <w:r w:rsidRPr="002F42D2">
        <w:rPr>
          <w:rFonts w:ascii="Times New Roman" w:eastAsia="SimSun-ExtB" w:hAnsi="Times New Roman" w:cs="Times New Roman"/>
        </w:rPr>
        <w:t xml:space="preserve">. </w:t>
      </w:r>
    </w:p>
    <w:p w14:paraId="2B742856" w14:textId="77777777" w:rsidR="00ED7580" w:rsidRPr="00E43529" w:rsidRDefault="00ED7580" w:rsidP="00D74050">
      <w:pPr>
        <w:spacing w:line="276" w:lineRule="auto"/>
        <w:ind w:left="-5" w:right="0"/>
        <w:rPr>
          <w:rFonts w:ascii="Times New Roman" w:eastAsia="SimSun-ExtB" w:hAnsi="Times New Roman" w:cs="Times New Roman"/>
        </w:rPr>
      </w:pPr>
    </w:p>
    <w:p w14:paraId="223C2577" w14:textId="77777777" w:rsidR="00471494" w:rsidRPr="00E43529" w:rsidRDefault="00D2381A" w:rsidP="00D74050">
      <w:pPr>
        <w:spacing w:line="276" w:lineRule="auto"/>
        <w:ind w:left="0" w:right="0" w:firstLine="0"/>
        <w:rPr>
          <w:rFonts w:ascii="Times New Roman" w:eastAsia="SimSun-ExtB" w:hAnsi="Times New Roman" w:cs="Times New Roman"/>
          <w:b/>
          <w:bCs/>
          <w:sz w:val="36"/>
          <w:szCs w:val="36"/>
        </w:rPr>
      </w:pPr>
      <w:r w:rsidRPr="00E43529">
        <w:rPr>
          <w:rFonts w:ascii="Times New Roman" w:eastAsia="SimSun-ExtB" w:hAnsi="Times New Roman" w:cs="Times New Roman"/>
          <w:b/>
          <w:bCs/>
          <w:sz w:val="36"/>
          <w:szCs w:val="36"/>
        </w:rPr>
        <w:t>List of Figures</w:t>
      </w:r>
    </w:p>
    <w:p w14:paraId="7875FEE0" w14:textId="77777777" w:rsidR="00124BBF" w:rsidRPr="00E43529" w:rsidRDefault="00D2381A" w:rsidP="00D74050">
      <w:pPr>
        <w:spacing w:line="276" w:lineRule="auto"/>
        <w:ind w:left="-5" w:right="0"/>
        <w:rPr>
          <w:rFonts w:ascii="Times New Roman" w:eastAsia="SimSun-ExtB" w:hAnsi="Times New Roman" w:cs="Times New Roman"/>
        </w:rPr>
      </w:pPr>
      <w:r w:rsidRPr="00E43529">
        <w:rPr>
          <w:rFonts w:ascii="Times New Roman" w:eastAsia="SimSun-ExtB" w:hAnsi="Times New Roman" w:cs="Times New Roman"/>
        </w:rPr>
        <w:t>Figure 1.</w:t>
      </w:r>
      <w:r w:rsidR="00576579" w:rsidRPr="00E43529">
        <w:rPr>
          <w:rFonts w:ascii="Times New Roman" w:eastAsia="SimSun-ExtB" w:hAnsi="Times New Roman" w:cs="Times New Roman"/>
        </w:rPr>
        <w:t xml:space="preserve"> Fig</w:t>
      </w:r>
      <w:r w:rsidR="0070512B">
        <w:rPr>
          <w:rFonts w:ascii="Times New Roman" w:eastAsia="SimSun-ExtB" w:hAnsi="Times New Roman" w:cs="Times New Roman"/>
        </w:rPr>
        <w:t>1</w:t>
      </w:r>
      <w:r w:rsidR="00ED7580">
        <w:rPr>
          <w:rFonts w:ascii="Times New Roman" w:eastAsia="SimSun-ExtB" w:hAnsi="Times New Roman" w:cs="Times New Roman"/>
        </w:rPr>
        <w:t>:</w:t>
      </w:r>
      <w:r w:rsidR="0070512B">
        <w:rPr>
          <w:rFonts w:ascii="Times New Roman" w:eastAsia="SimSun-ExtB" w:hAnsi="Times New Roman" w:cs="Times New Roman"/>
        </w:rPr>
        <w:t xml:space="preserve"> </w:t>
      </w:r>
    </w:p>
    <w:p w14:paraId="61BFBD80" w14:textId="77777777" w:rsidR="00C0692E" w:rsidRDefault="00124BBF" w:rsidP="00C0692E">
      <w:pPr>
        <w:spacing w:line="276" w:lineRule="auto"/>
        <w:ind w:left="-5" w:right="0"/>
        <w:rPr>
          <w:rFonts w:ascii="Times New Roman" w:eastAsia="SimSun-ExtB" w:hAnsi="Times New Roman" w:cs="Times New Roman"/>
        </w:rPr>
      </w:pPr>
      <w:r w:rsidRPr="00E43529">
        <w:rPr>
          <w:rFonts w:ascii="Times New Roman" w:eastAsia="SimSun-ExtB" w:hAnsi="Times New Roman" w:cs="Times New Roman"/>
        </w:rPr>
        <w:t>Figure 2. Fig</w:t>
      </w:r>
      <w:r w:rsidR="0070512B">
        <w:rPr>
          <w:rFonts w:ascii="Times New Roman" w:eastAsia="SimSun-ExtB" w:hAnsi="Times New Roman" w:cs="Times New Roman"/>
        </w:rPr>
        <w:t>2</w:t>
      </w:r>
      <w:r w:rsidR="00ED7580">
        <w:rPr>
          <w:rFonts w:ascii="Times New Roman" w:eastAsia="SimSun-ExtB" w:hAnsi="Times New Roman" w:cs="Times New Roman"/>
        </w:rPr>
        <w:t>:</w:t>
      </w:r>
      <w:r w:rsidRPr="00E43529">
        <w:rPr>
          <w:rFonts w:ascii="Times New Roman" w:eastAsia="SimSun-ExtB" w:hAnsi="Times New Roman" w:cs="Times New Roman"/>
        </w:rPr>
        <w:t xml:space="preserve"> </w:t>
      </w:r>
    </w:p>
    <w:p w14:paraId="13D5C785" w14:textId="77777777" w:rsidR="006C686E" w:rsidRPr="00E43529" w:rsidRDefault="006C686E" w:rsidP="00D74050">
      <w:pPr>
        <w:spacing w:line="276" w:lineRule="auto"/>
        <w:ind w:left="0" w:right="0" w:firstLine="0"/>
        <w:rPr>
          <w:rFonts w:ascii="Times New Roman" w:eastAsia="SimSun-ExtB" w:hAnsi="Times New Roman" w:cs="Times New Roman"/>
        </w:rPr>
      </w:pPr>
    </w:p>
    <w:p w14:paraId="0B540200" w14:textId="77777777" w:rsidR="006C686E" w:rsidRPr="00E43529" w:rsidRDefault="006C686E" w:rsidP="00D74050">
      <w:pPr>
        <w:spacing w:line="276" w:lineRule="auto"/>
        <w:ind w:left="0" w:right="0" w:firstLine="0"/>
        <w:rPr>
          <w:rFonts w:ascii="Times New Roman" w:eastAsia="SimSun-ExtB" w:hAnsi="Times New Roman" w:cs="Times New Roman"/>
        </w:rPr>
      </w:pPr>
    </w:p>
    <w:p w14:paraId="30DD74D2" w14:textId="77777777" w:rsidR="006C686E" w:rsidRPr="00E43529" w:rsidRDefault="006C686E" w:rsidP="00D74050">
      <w:pPr>
        <w:pStyle w:val="Heading1"/>
        <w:spacing w:line="276" w:lineRule="auto"/>
        <w:ind w:left="-5"/>
        <w:jc w:val="both"/>
        <w:rPr>
          <w:rFonts w:ascii="Times New Roman" w:eastAsia="SimSun-ExtB" w:hAnsi="Times New Roman" w:cs="Times New Roman"/>
        </w:rPr>
      </w:pPr>
    </w:p>
    <w:p w14:paraId="3AD76652" w14:textId="77777777" w:rsidR="006C686E" w:rsidRPr="00E43529" w:rsidRDefault="006C686E" w:rsidP="00D74050">
      <w:pPr>
        <w:pStyle w:val="Heading1"/>
        <w:spacing w:line="276" w:lineRule="auto"/>
        <w:ind w:left="0" w:firstLine="0"/>
        <w:jc w:val="both"/>
        <w:rPr>
          <w:rFonts w:ascii="Times New Roman" w:eastAsia="SimSun-ExtB" w:hAnsi="Times New Roman" w:cs="Times New Roman"/>
        </w:rPr>
      </w:pPr>
    </w:p>
    <w:p w14:paraId="747D1CF2" w14:textId="77777777" w:rsidR="001D700B" w:rsidRPr="00E43529" w:rsidRDefault="001D700B" w:rsidP="00D74050">
      <w:pPr>
        <w:rPr>
          <w:rFonts w:ascii="Times New Roman" w:eastAsia="SimSun-ExtB" w:hAnsi="Times New Roman" w:cs="Times New Roman"/>
        </w:rPr>
      </w:pPr>
    </w:p>
    <w:p w14:paraId="7ECC62DA" w14:textId="77777777" w:rsidR="009D3A68" w:rsidRDefault="009D3A68" w:rsidP="00D74050">
      <w:pPr>
        <w:pStyle w:val="Heading1"/>
        <w:spacing w:line="276" w:lineRule="auto"/>
        <w:ind w:left="0" w:firstLine="0"/>
        <w:jc w:val="both"/>
        <w:rPr>
          <w:rFonts w:ascii="Times New Roman" w:eastAsia="SimSun-ExtB" w:hAnsi="Times New Roman" w:cs="Times New Roman"/>
        </w:rPr>
      </w:pPr>
    </w:p>
    <w:p w14:paraId="01F9379D" w14:textId="77777777" w:rsidR="00D34146" w:rsidRDefault="00D34146" w:rsidP="00D34146"/>
    <w:p w14:paraId="50D74399" w14:textId="77777777" w:rsidR="00D34146" w:rsidRDefault="00D34146" w:rsidP="00D34146"/>
    <w:p w14:paraId="6D491BF3" w14:textId="77777777" w:rsidR="00D34146" w:rsidRDefault="00D34146" w:rsidP="00D34146"/>
    <w:p w14:paraId="28C2222E" w14:textId="77777777" w:rsidR="00D34146" w:rsidRDefault="00D34146" w:rsidP="00D34146"/>
    <w:p w14:paraId="3AA5FD94" w14:textId="77777777" w:rsidR="00D34146" w:rsidRDefault="00D34146" w:rsidP="00D34146"/>
    <w:p w14:paraId="0CFDD975" w14:textId="77777777" w:rsidR="00D34146" w:rsidRDefault="00D34146" w:rsidP="00D34146"/>
    <w:p w14:paraId="018C03F2" w14:textId="77777777" w:rsidR="00D34146" w:rsidRDefault="00D34146" w:rsidP="00D34146"/>
    <w:p w14:paraId="7380155B" w14:textId="77777777" w:rsidR="00D34146" w:rsidRDefault="00D34146" w:rsidP="00D34146"/>
    <w:p w14:paraId="13C037FA" w14:textId="77777777" w:rsidR="00D34146" w:rsidRPr="00D34146" w:rsidRDefault="00D34146" w:rsidP="00D34146"/>
    <w:p w14:paraId="503030D6" w14:textId="77777777" w:rsidR="00A9631A" w:rsidRPr="00E43529" w:rsidRDefault="00A9631A" w:rsidP="00D74050">
      <w:pPr>
        <w:rPr>
          <w:rFonts w:ascii="Times New Roman" w:eastAsia="SimSun-ExtB" w:hAnsi="Times New Roman" w:cs="Times New Roman"/>
        </w:rPr>
      </w:pPr>
    </w:p>
    <w:p w14:paraId="63CE525D" w14:textId="77777777" w:rsidR="002C1C55" w:rsidRPr="00E43529" w:rsidRDefault="002C1C55" w:rsidP="00D74050">
      <w:pPr>
        <w:rPr>
          <w:rFonts w:ascii="Times New Roman" w:eastAsia="SimSun-ExtB" w:hAnsi="Times New Roman" w:cs="Times New Roman"/>
        </w:rPr>
      </w:pPr>
    </w:p>
    <w:p w14:paraId="77F6C643" w14:textId="77777777" w:rsidR="001F0515" w:rsidRPr="00E43529" w:rsidRDefault="001F0515" w:rsidP="00D74050">
      <w:pPr>
        <w:spacing w:after="0" w:line="276" w:lineRule="auto"/>
        <w:ind w:left="-5" w:right="0"/>
        <w:rPr>
          <w:rFonts w:ascii="Times New Roman" w:eastAsia="SimSun-ExtB" w:hAnsi="Times New Roman" w:cs="Times New Roman"/>
        </w:rPr>
      </w:pPr>
    </w:p>
    <w:p w14:paraId="5120E00A" w14:textId="77777777" w:rsidR="00ED0F67" w:rsidRPr="00E43529" w:rsidRDefault="00ED0F67" w:rsidP="00D74050">
      <w:pPr>
        <w:spacing w:line="276" w:lineRule="auto"/>
        <w:rPr>
          <w:rFonts w:ascii="Times New Roman" w:eastAsia="SimSun-ExtB" w:hAnsi="Times New Roman" w:cs="Times New Roman"/>
          <w:iCs/>
        </w:rPr>
      </w:pPr>
      <w:r w:rsidRPr="00E43529">
        <w:rPr>
          <w:rFonts w:ascii="Times New Roman" w:eastAsia="SimSun-ExtB" w:hAnsi="Times New Roman" w:cs="Times New Roman"/>
          <w:iCs/>
        </w:rPr>
        <w:t xml:space="preserve">         </w:t>
      </w:r>
    </w:p>
    <w:p w14:paraId="753FC874" w14:textId="77777777" w:rsidR="00471494" w:rsidRPr="00E43529" w:rsidRDefault="00D2381A" w:rsidP="00D74050">
      <w:pPr>
        <w:spacing w:after="0" w:line="276" w:lineRule="auto"/>
        <w:ind w:left="-5" w:right="0"/>
        <w:rPr>
          <w:rFonts w:ascii="Times New Roman" w:eastAsia="SimSun-ExtB" w:hAnsi="Times New Roman" w:cs="Times New Roman"/>
        </w:rPr>
      </w:pPr>
      <w:r w:rsidRPr="00E43529">
        <w:rPr>
          <w:rFonts w:ascii="Times New Roman" w:eastAsia="SimSun-ExtB" w:hAnsi="Times New Roman" w:cs="Times New Roman"/>
        </w:rPr>
        <w:br w:type="page"/>
      </w:r>
    </w:p>
    <w:p w14:paraId="2AFA0EC4" w14:textId="77777777" w:rsidR="00471494" w:rsidRPr="00E43529" w:rsidRDefault="00471494" w:rsidP="00D74050">
      <w:pPr>
        <w:spacing w:line="276" w:lineRule="auto"/>
        <w:ind w:left="-5" w:right="0"/>
        <w:rPr>
          <w:rFonts w:ascii="Times New Roman" w:eastAsia="SimSun-ExtB" w:hAnsi="Times New Roman" w:cs="Times New Roman"/>
        </w:rPr>
        <w:sectPr w:rsidR="00471494" w:rsidRPr="00E43529" w:rsidSect="00DC171A">
          <w:footerReference w:type="even" r:id="rId12"/>
          <w:footerReference w:type="default" r:id="rId13"/>
          <w:footerReference w:type="first" r:id="rId14"/>
          <w:pgSz w:w="11900" w:h="16820"/>
          <w:pgMar w:top="1440" w:right="1440" w:bottom="1440" w:left="1440" w:header="720" w:footer="720" w:gutter="0"/>
          <w:cols w:space="720"/>
          <w:titlePg/>
          <w:docGrid w:linePitch="326"/>
        </w:sectPr>
      </w:pPr>
    </w:p>
    <w:p w14:paraId="56153C29" w14:textId="77777777" w:rsidR="00471494" w:rsidRPr="00E43529" w:rsidRDefault="00D2381A" w:rsidP="00650215">
      <w:pPr>
        <w:pStyle w:val="Heading1"/>
        <w:numPr>
          <w:ilvl w:val="0"/>
          <w:numId w:val="6"/>
        </w:numPr>
        <w:spacing w:line="276" w:lineRule="auto"/>
        <w:jc w:val="both"/>
        <w:rPr>
          <w:rFonts w:ascii="Times New Roman" w:eastAsia="SimSun-ExtB" w:hAnsi="Times New Roman" w:cs="Times New Roman"/>
        </w:rPr>
      </w:pPr>
      <w:r w:rsidRPr="00E43529">
        <w:rPr>
          <w:rFonts w:ascii="Times New Roman" w:eastAsia="SimSun-ExtB" w:hAnsi="Times New Roman" w:cs="Times New Roman"/>
        </w:rPr>
        <w:lastRenderedPageBreak/>
        <w:t>Introduction</w:t>
      </w:r>
    </w:p>
    <w:p w14:paraId="07B1CB43" w14:textId="77777777" w:rsidR="00AA4D4C" w:rsidRPr="00E43529" w:rsidRDefault="00C36DFF" w:rsidP="00D74050">
      <w:pPr>
        <w:spacing w:line="276" w:lineRule="auto"/>
        <w:ind w:firstLine="720"/>
        <w:rPr>
          <w:rFonts w:ascii="Times New Roman" w:eastAsia="SimSun-ExtB" w:hAnsi="Times New Roman" w:cs="Times New Roman"/>
        </w:rPr>
      </w:pPr>
      <w:r w:rsidRPr="00E43529">
        <w:rPr>
          <w:rFonts w:ascii="Times New Roman" w:eastAsia="SimSun-ExtB" w:hAnsi="Times New Roman" w:cs="Times New Roman"/>
        </w:rPr>
        <w:t xml:space="preserve">   </w:t>
      </w:r>
      <w:r w:rsidR="00AA4D4C" w:rsidRPr="00E43529">
        <w:rPr>
          <w:rFonts w:ascii="Times New Roman" w:eastAsia="SimSun-ExtB" w:hAnsi="Times New Roman" w:cs="Times New Roman"/>
        </w:rPr>
        <w:t>As human activities increasingly transition to the digital realm, the use of both private and public networks has grown significantly. This rise in digitalization has also led to an increase in cybercrime, highlighting the critical need for robust security measures to safeguard data transactions and information storage from potential hacker attacks. To address these challenges, methods such as cryptography and data hiding are widely employed to protect sensitive information.</w:t>
      </w:r>
    </w:p>
    <w:p w14:paraId="4ACF7F10" w14:textId="77777777" w:rsidR="00AA4D4C" w:rsidRPr="00E43529" w:rsidRDefault="00AA4D4C" w:rsidP="00D74050">
      <w:pPr>
        <w:spacing w:line="276" w:lineRule="auto"/>
        <w:rPr>
          <w:rFonts w:ascii="Times New Roman" w:eastAsia="SimSun-ExtB" w:hAnsi="Times New Roman" w:cs="Times New Roman"/>
        </w:rPr>
      </w:pPr>
      <w:r w:rsidRPr="00E43529">
        <w:rPr>
          <w:rFonts w:ascii="Times New Roman" w:eastAsia="SimSun-ExtB" w:hAnsi="Times New Roman" w:cs="Times New Roman"/>
        </w:rPr>
        <w:t>While cryptography and data hiding share the common goal of enhancing security, they are distinct disciplines. Data hiding</w:t>
      </w:r>
      <w:proofErr w:type="gramStart"/>
      <w:r w:rsidRPr="00E43529">
        <w:rPr>
          <w:rFonts w:ascii="Times New Roman" w:eastAsia="SimSun-ExtB" w:hAnsi="Times New Roman" w:cs="Times New Roman"/>
        </w:rPr>
        <w:t>, in particular, is</w:t>
      </w:r>
      <w:proofErr w:type="gramEnd"/>
      <w:r w:rsidRPr="00E43529">
        <w:rPr>
          <w:rFonts w:ascii="Times New Roman" w:eastAsia="SimSun-ExtB" w:hAnsi="Times New Roman" w:cs="Times New Roman"/>
        </w:rPr>
        <w:t xml:space="preserve"> divided into two major branches: steganography and watermarking. Each of these techniques, along with cryptography, serves unique purposes and possesses distinct characteristics. Steganography, for instance, focuses on securing information by embedding it within a cover medium in a way that conceals its presence. This method aims to deceive adversaries or hackers by ensuring that the hidden data remains undetectable.</w:t>
      </w:r>
    </w:p>
    <w:p w14:paraId="154A6BB9" w14:textId="77777777" w:rsidR="00656FEF" w:rsidRDefault="00656FEF" w:rsidP="00127CB1">
      <w:pPr>
        <w:spacing w:line="276" w:lineRule="auto"/>
        <w:rPr>
          <w:rFonts w:ascii="Times New Roman" w:eastAsia="SimSun-ExtB" w:hAnsi="Times New Roman" w:cs="Times New Roman"/>
        </w:rPr>
      </w:pPr>
    </w:p>
    <w:p w14:paraId="631342B1" w14:textId="77777777" w:rsidR="00D34146" w:rsidRDefault="00D34146" w:rsidP="00127CB1">
      <w:pPr>
        <w:spacing w:line="276" w:lineRule="auto"/>
        <w:rPr>
          <w:rFonts w:ascii="Times New Roman" w:eastAsia="SimSun-ExtB" w:hAnsi="Times New Roman" w:cs="Times New Roman"/>
        </w:rPr>
      </w:pPr>
    </w:p>
    <w:p w14:paraId="74F259C3" w14:textId="77777777" w:rsidR="00D34146" w:rsidRDefault="00D34146" w:rsidP="00127CB1">
      <w:pPr>
        <w:spacing w:line="276" w:lineRule="auto"/>
        <w:rPr>
          <w:rFonts w:ascii="Times New Roman" w:eastAsia="SimSun-ExtB" w:hAnsi="Times New Roman" w:cs="Times New Roman"/>
        </w:rPr>
      </w:pPr>
    </w:p>
    <w:p w14:paraId="106A8966" w14:textId="77777777" w:rsidR="00D34146" w:rsidRDefault="00D34146" w:rsidP="00127CB1">
      <w:pPr>
        <w:spacing w:line="276" w:lineRule="auto"/>
        <w:rPr>
          <w:rFonts w:ascii="Times New Roman" w:eastAsia="SimSun-ExtB" w:hAnsi="Times New Roman" w:cs="Times New Roman"/>
        </w:rPr>
      </w:pPr>
    </w:p>
    <w:p w14:paraId="6225D5C2" w14:textId="77777777" w:rsidR="00D34146" w:rsidRDefault="00D34146" w:rsidP="00127CB1">
      <w:pPr>
        <w:spacing w:line="276" w:lineRule="auto"/>
        <w:rPr>
          <w:rFonts w:ascii="Times New Roman" w:eastAsia="SimSun-ExtB" w:hAnsi="Times New Roman" w:cs="Times New Roman"/>
        </w:rPr>
      </w:pPr>
    </w:p>
    <w:p w14:paraId="60866D29" w14:textId="77777777" w:rsidR="00D34146" w:rsidRDefault="00D34146" w:rsidP="00127CB1">
      <w:pPr>
        <w:spacing w:line="276" w:lineRule="auto"/>
        <w:rPr>
          <w:rFonts w:ascii="Times New Roman" w:eastAsia="SimSun-ExtB" w:hAnsi="Times New Roman" w:cs="Times New Roman"/>
        </w:rPr>
      </w:pPr>
    </w:p>
    <w:p w14:paraId="20169723" w14:textId="77777777" w:rsidR="00D34146" w:rsidRDefault="00D34146" w:rsidP="00127CB1">
      <w:pPr>
        <w:spacing w:line="276" w:lineRule="auto"/>
        <w:rPr>
          <w:rFonts w:ascii="Times New Roman" w:eastAsia="SimSun-ExtB" w:hAnsi="Times New Roman" w:cs="Times New Roman"/>
        </w:rPr>
      </w:pPr>
    </w:p>
    <w:p w14:paraId="1DB0DA01" w14:textId="77777777" w:rsidR="00D34146" w:rsidRDefault="00D34146" w:rsidP="00127CB1">
      <w:pPr>
        <w:spacing w:line="276" w:lineRule="auto"/>
        <w:rPr>
          <w:rFonts w:ascii="Times New Roman" w:eastAsia="SimSun-ExtB" w:hAnsi="Times New Roman" w:cs="Times New Roman"/>
        </w:rPr>
      </w:pPr>
    </w:p>
    <w:p w14:paraId="24A82C5C" w14:textId="77777777" w:rsidR="00D34146" w:rsidRDefault="00D34146" w:rsidP="00127CB1">
      <w:pPr>
        <w:spacing w:line="276" w:lineRule="auto"/>
        <w:rPr>
          <w:rFonts w:ascii="Times New Roman" w:eastAsia="SimSun-ExtB" w:hAnsi="Times New Roman" w:cs="Times New Roman"/>
        </w:rPr>
      </w:pPr>
    </w:p>
    <w:p w14:paraId="62BA90A6" w14:textId="77777777" w:rsidR="00D34146" w:rsidRDefault="00D34146" w:rsidP="00127CB1">
      <w:pPr>
        <w:spacing w:line="276" w:lineRule="auto"/>
        <w:rPr>
          <w:rFonts w:ascii="Times New Roman" w:eastAsia="SimSun-ExtB" w:hAnsi="Times New Roman" w:cs="Times New Roman"/>
        </w:rPr>
      </w:pPr>
    </w:p>
    <w:p w14:paraId="2A4C183B" w14:textId="77777777" w:rsidR="00D34146" w:rsidRDefault="00D34146" w:rsidP="00127CB1">
      <w:pPr>
        <w:spacing w:line="276" w:lineRule="auto"/>
        <w:rPr>
          <w:rFonts w:ascii="Times New Roman" w:eastAsia="SimSun-ExtB" w:hAnsi="Times New Roman" w:cs="Times New Roman"/>
        </w:rPr>
      </w:pPr>
    </w:p>
    <w:p w14:paraId="444A66CD" w14:textId="77777777" w:rsidR="00D34146" w:rsidRDefault="00D34146" w:rsidP="00127CB1">
      <w:pPr>
        <w:spacing w:line="276" w:lineRule="auto"/>
        <w:rPr>
          <w:rFonts w:ascii="Times New Roman" w:eastAsia="SimSun-ExtB" w:hAnsi="Times New Roman" w:cs="Times New Roman"/>
        </w:rPr>
      </w:pPr>
    </w:p>
    <w:p w14:paraId="7556985E" w14:textId="77777777" w:rsidR="005B54EA" w:rsidRDefault="005B54EA" w:rsidP="00127CB1">
      <w:pPr>
        <w:spacing w:line="276" w:lineRule="auto"/>
        <w:rPr>
          <w:rFonts w:ascii="Times New Roman" w:eastAsia="SimSun-ExtB" w:hAnsi="Times New Roman" w:cs="Times New Roman"/>
        </w:rPr>
      </w:pPr>
    </w:p>
    <w:p w14:paraId="16203C72" w14:textId="77777777" w:rsidR="005B54EA" w:rsidRDefault="005B54EA" w:rsidP="00127CB1">
      <w:pPr>
        <w:spacing w:line="276" w:lineRule="auto"/>
        <w:rPr>
          <w:rFonts w:ascii="Times New Roman" w:eastAsia="SimSun-ExtB" w:hAnsi="Times New Roman" w:cs="Times New Roman"/>
        </w:rPr>
      </w:pPr>
    </w:p>
    <w:p w14:paraId="6DBBA346" w14:textId="77777777" w:rsidR="005B54EA" w:rsidRDefault="005B54EA" w:rsidP="00127CB1">
      <w:pPr>
        <w:spacing w:line="276" w:lineRule="auto"/>
        <w:rPr>
          <w:rFonts w:ascii="Times New Roman" w:eastAsia="SimSun-ExtB" w:hAnsi="Times New Roman" w:cs="Times New Roman"/>
        </w:rPr>
      </w:pPr>
    </w:p>
    <w:p w14:paraId="5273A7AB" w14:textId="77777777" w:rsidR="005B54EA" w:rsidRDefault="005B54EA" w:rsidP="00127CB1">
      <w:pPr>
        <w:spacing w:line="276" w:lineRule="auto"/>
        <w:rPr>
          <w:rFonts w:ascii="Times New Roman" w:eastAsia="SimSun-ExtB" w:hAnsi="Times New Roman" w:cs="Times New Roman"/>
        </w:rPr>
      </w:pPr>
    </w:p>
    <w:p w14:paraId="7B74A4A1" w14:textId="77777777" w:rsidR="00392A7E" w:rsidRPr="00E43529" w:rsidRDefault="00392A7E" w:rsidP="00127CB1">
      <w:pPr>
        <w:spacing w:line="276" w:lineRule="auto"/>
        <w:rPr>
          <w:rFonts w:ascii="Times New Roman" w:eastAsia="SimSun-ExtB" w:hAnsi="Times New Roman" w:cs="Times New Roman"/>
        </w:rPr>
      </w:pPr>
    </w:p>
    <w:p w14:paraId="39F4330C" w14:textId="77777777" w:rsidR="00471494" w:rsidRPr="005B54EA" w:rsidRDefault="00D2381A" w:rsidP="005B54EA">
      <w:pPr>
        <w:pStyle w:val="Heading1"/>
        <w:numPr>
          <w:ilvl w:val="0"/>
          <w:numId w:val="6"/>
        </w:numPr>
        <w:spacing w:line="276" w:lineRule="auto"/>
        <w:jc w:val="both"/>
        <w:rPr>
          <w:rFonts w:ascii="Times New Roman" w:eastAsia="SimSun-ExtB" w:hAnsi="Times New Roman" w:cs="Times New Roman"/>
        </w:rPr>
      </w:pPr>
      <w:r w:rsidRPr="005B54EA">
        <w:rPr>
          <w:rFonts w:ascii="Times New Roman" w:eastAsia="SimSun-ExtB" w:hAnsi="Times New Roman" w:cs="Times New Roman"/>
        </w:rPr>
        <w:lastRenderedPageBreak/>
        <w:t>Methodology</w:t>
      </w:r>
    </w:p>
    <w:p w14:paraId="68572AB9" w14:textId="77777777" w:rsidR="00300C5F" w:rsidRDefault="00300C5F" w:rsidP="00300C5F">
      <w:pPr>
        <w:pStyle w:val="ListParagraph"/>
        <w:numPr>
          <w:ilvl w:val="0"/>
          <w:numId w:val="8"/>
        </w:numPr>
        <w:spacing w:after="0" w:line="240" w:lineRule="auto"/>
        <w:ind w:right="0"/>
        <w:jc w:val="left"/>
        <w:rPr>
          <w:rFonts w:ascii="Times New Roman" w:eastAsia="Times New Roman" w:hAnsi="Times New Roman" w:cs="Times New Roman"/>
          <w:b/>
          <w:bCs/>
          <w:color w:val="auto"/>
          <w:kern w:val="0"/>
          <w14:ligatures w14:val="none"/>
        </w:rPr>
      </w:pPr>
      <w:r w:rsidRPr="00300C5F">
        <w:rPr>
          <w:rFonts w:ascii="Times New Roman" w:eastAsia="Times New Roman" w:hAnsi="Times New Roman" w:cs="Times New Roman"/>
          <w:b/>
          <w:bCs/>
          <w:color w:val="auto"/>
          <w:kern w:val="0"/>
          <w14:ligatures w14:val="none"/>
        </w:rPr>
        <w:t xml:space="preserve">Design (ER Diagram, Schema, Normalization) </w:t>
      </w:r>
    </w:p>
    <w:p w14:paraId="730EF377" w14:textId="77777777" w:rsid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1F9F0A87" w14:textId="77777777" w:rsid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33639EE8" w14:textId="77777777" w:rsid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0FD3F729" w14:textId="77777777" w:rsidR="00300C5F" w:rsidRP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51BDA14E" w14:textId="77777777" w:rsidR="00300C5F" w:rsidRDefault="00300C5F" w:rsidP="00300C5F">
      <w:pPr>
        <w:pStyle w:val="ListParagraph"/>
        <w:numPr>
          <w:ilvl w:val="0"/>
          <w:numId w:val="8"/>
        </w:numPr>
        <w:spacing w:after="0" w:line="240" w:lineRule="auto"/>
        <w:ind w:right="0"/>
        <w:jc w:val="left"/>
        <w:rPr>
          <w:rFonts w:ascii="Times New Roman" w:eastAsia="Times New Roman" w:hAnsi="Times New Roman" w:cs="Times New Roman"/>
          <w:b/>
          <w:bCs/>
          <w:color w:val="auto"/>
          <w:kern w:val="0"/>
          <w14:ligatures w14:val="none"/>
        </w:rPr>
      </w:pPr>
      <w:r w:rsidRPr="00300C5F">
        <w:rPr>
          <w:rFonts w:ascii="Times New Roman" w:eastAsia="Times New Roman" w:hAnsi="Times New Roman" w:cs="Times New Roman"/>
          <w:b/>
          <w:bCs/>
          <w:color w:val="auto"/>
          <w:kern w:val="0"/>
          <w14:ligatures w14:val="none"/>
        </w:rPr>
        <w:t>Implementation</w:t>
      </w:r>
    </w:p>
    <w:p w14:paraId="72E21D20" w14:textId="77777777" w:rsid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67845520" w14:textId="77777777" w:rsid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5AC29A3E" w14:textId="77777777" w:rsid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76A432C2" w14:textId="77777777" w:rsidR="00300C5F" w:rsidRPr="00300C5F" w:rsidRDefault="00300C5F" w:rsidP="00300C5F">
      <w:pPr>
        <w:spacing w:after="0" w:line="240" w:lineRule="auto"/>
        <w:ind w:right="0"/>
        <w:jc w:val="left"/>
        <w:rPr>
          <w:rFonts w:ascii="Times New Roman" w:eastAsia="Times New Roman" w:hAnsi="Times New Roman" w:cs="Times New Roman"/>
          <w:b/>
          <w:bCs/>
          <w:color w:val="auto"/>
          <w:kern w:val="0"/>
          <w14:ligatures w14:val="none"/>
        </w:rPr>
      </w:pPr>
    </w:p>
    <w:p w14:paraId="143C2E72" w14:textId="77777777" w:rsidR="00D65D23" w:rsidRPr="00300C5F" w:rsidRDefault="00D65D23" w:rsidP="00300C5F">
      <w:pPr>
        <w:pStyle w:val="ListParagraph"/>
        <w:numPr>
          <w:ilvl w:val="0"/>
          <w:numId w:val="8"/>
        </w:numPr>
        <w:spacing w:after="0" w:line="240" w:lineRule="auto"/>
        <w:ind w:right="0"/>
        <w:jc w:val="left"/>
        <w:rPr>
          <w:rFonts w:ascii="Times New Roman" w:eastAsia="Times New Roman" w:hAnsi="Times New Roman" w:cs="Times New Roman"/>
          <w:b/>
          <w:bCs/>
          <w:color w:val="auto"/>
          <w:kern w:val="0"/>
          <w14:ligatures w14:val="none"/>
        </w:rPr>
      </w:pPr>
      <w:r w:rsidRPr="00300C5F">
        <w:rPr>
          <w:rFonts w:ascii="Times New Roman" w:eastAsia="SimSun-ExtB" w:hAnsi="Times New Roman" w:cs="Times New Roman"/>
          <w:b/>
          <w:bCs/>
          <w:u w:val="single"/>
        </w:rPr>
        <w:t>Algorithm:</w:t>
      </w:r>
    </w:p>
    <w:p w14:paraId="63CE8987" w14:textId="77777777" w:rsidR="00D65D23" w:rsidRPr="00300C5F" w:rsidRDefault="00D65D23" w:rsidP="00300C5F">
      <w:pPr>
        <w:spacing w:line="276" w:lineRule="auto"/>
        <w:ind w:left="210" w:firstLine="510"/>
        <w:jc w:val="left"/>
        <w:rPr>
          <w:rFonts w:ascii="Times New Roman" w:eastAsia="SimSun-ExtB" w:hAnsi="Times New Roman" w:cs="Times New Roman"/>
          <w:i/>
          <w:iCs/>
        </w:rPr>
      </w:pPr>
      <w:r w:rsidRPr="00300C5F">
        <w:rPr>
          <w:rFonts w:ascii="Times New Roman" w:eastAsia="SimSun-ExtB" w:hAnsi="Times New Roman" w:cs="Times New Roman"/>
          <w:i/>
          <w:iCs/>
        </w:rPr>
        <w:t>Input:</w:t>
      </w:r>
    </w:p>
    <w:p w14:paraId="057EF024" w14:textId="77777777" w:rsidR="00D65D23" w:rsidRPr="00300C5F" w:rsidRDefault="00D65D23" w:rsidP="00300C5F">
      <w:pPr>
        <w:spacing w:line="276" w:lineRule="auto"/>
        <w:ind w:left="730"/>
        <w:jc w:val="left"/>
        <w:rPr>
          <w:rFonts w:ascii="Times New Roman" w:eastAsia="SimSun-ExtB" w:hAnsi="Times New Roman" w:cs="Times New Roman"/>
          <w:i/>
          <w:iCs/>
        </w:rPr>
      </w:pPr>
      <w:r w:rsidRPr="00300C5F">
        <w:rPr>
          <w:rFonts w:ascii="Times New Roman" w:eastAsia="SimSun-ExtB" w:hAnsi="Times New Roman" w:cs="Times New Roman"/>
          <w:i/>
          <w:iCs/>
        </w:rPr>
        <w:t>Output:</w:t>
      </w:r>
    </w:p>
    <w:p w14:paraId="71CF3E5C" w14:textId="77777777" w:rsidR="00D65D23" w:rsidRPr="00300C5F" w:rsidRDefault="00D65D23" w:rsidP="00300C5F">
      <w:pPr>
        <w:spacing w:line="276" w:lineRule="auto"/>
        <w:ind w:left="210" w:firstLine="510"/>
        <w:jc w:val="left"/>
        <w:rPr>
          <w:rFonts w:ascii="Times New Roman" w:eastAsia="SimSun-ExtB" w:hAnsi="Times New Roman" w:cs="Times New Roman"/>
          <w:i/>
          <w:iCs/>
        </w:rPr>
      </w:pPr>
      <w:r w:rsidRPr="00300C5F">
        <w:rPr>
          <w:rFonts w:ascii="Times New Roman" w:eastAsia="SimSun-ExtB" w:hAnsi="Times New Roman" w:cs="Times New Roman"/>
          <w:i/>
          <w:iCs/>
        </w:rPr>
        <w:t>Step</w:t>
      </w:r>
      <w:r w:rsidR="005B54EA" w:rsidRPr="00300C5F">
        <w:rPr>
          <w:rFonts w:ascii="Times New Roman" w:eastAsia="SimSun-ExtB" w:hAnsi="Times New Roman" w:cs="Times New Roman"/>
          <w:i/>
          <w:iCs/>
        </w:rPr>
        <w:t xml:space="preserve"> </w:t>
      </w:r>
      <w:r w:rsidRPr="00300C5F">
        <w:rPr>
          <w:rFonts w:ascii="Times New Roman" w:eastAsia="SimSun-ExtB" w:hAnsi="Times New Roman" w:cs="Times New Roman"/>
          <w:i/>
          <w:iCs/>
        </w:rPr>
        <w:t>1:</w:t>
      </w:r>
    </w:p>
    <w:p w14:paraId="369852D9" w14:textId="77777777" w:rsidR="00D65D23" w:rsidRPr="00300C5F" w:rsidRDefault="00D65D23" w:rsidP="00300C5F">
      <w:pPr>
        <w:spacing w:line="276" w:lineRule="auto"/>
        <w:ind w:left="210" w:firstLine="510"/>
        <w:jc w:val="left"/>
        <w:rPr>
          <w:rFonts w:ascii="Times New Roman" w:eastAsia="SimSun-ExtB" w:hAnsi="Times New Roman" w:cs="Times New Roman"/>
          <w:i/>
          <w:iCs/>
        </w:rPr>
      </w:pPr>
      <w:r w:rsidRPr="00300C5F">
        <w:rPr>
          <w:rFonts w:ascii="Times New Roman" w:eastAsia="SimSun-ExtB" w:hAnsi="Times New Roman" w:cs="Times New Roman"/>
          <w:i/>
          <w:iCs/>
        </w:rPr>
        <w:t>Step</w:t>
      </w:r>
      <w:r w:rsidR="005B54EA" w:rsidRPr="00300C5F">
        <w:rPr>
          <w:rFonts w:ascii="Times New Roman" w:eastAsia="SimSun-ExtB" w:hAnsi="Times New Roman" w:cs="Times New Roman"/>
          <w:i/>
          <w:iCs/>
        </w:rPr>
        <w:t xml:space="preserve"> </w:t>
      </w:r>
      <w:r w:rsidRPr="00300C5F">
        <w:rPr>
          <w:rFonts w:ascii="Times New Roman" w:eastAsia="SimSun-ExtB" w:hAnsi="Times New Roman" w:cs="Times New Roman"/>
          <w:i/>
          <w:iCs/>
        </w:rPr>
        <w:t>2:</w:t>
      </w:r>
    </w:p>
    <w:p w14:paraId="0CAF1964" w14:textId="77777777" w:rsidR="008F58AB" w:rsidRPr="00E43529" w:rsidRDefault="008F58AB" w:rsidP="00D74050">
      <w:pPr>
        <w:spacing w:line="276" w:lineRule="auto"/>
        <w:rPr>
          <w:rFonts w:ascii="Times New Roman" w:eastAsia="SimSun-ExtB" w:hAnsi="Times New Roman" w:cs="Times New Roman"/>
        </w:rPr>
      </w:pPr>
    </w:p>
    <w:p w14:paraId="346DBA8A" w14:textId="77777777" w:rsidR="005511F8" w:rsidRDefault="005511F8" w:rsidP="00D74050">
      <w:pPr>
        <w:spacing w:line="276" w:lineRule="auto"/>
        <w:ind w:left="0" w:right="0" w:firstLine="0"/>
        <w:rPr>
          <w:rFonts w:ascii="Times New Roman" w:eastAsia="SimSun-ExtB" w:hAnsi="Times New Roman" w:cs="Times New Roman"/>
          <w:b/>
          <w:bCs/>
          <w:u w:val="single"/>
        </w:rPr>
      </w:pPr>
    </w:p>
    <w:p w14:paraId="709A1639"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62537D98"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380617D8"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5CCD9B53"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56CCA188"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035DCB35"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404959D7"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59085FAD"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314B5022"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314DEB7D"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154FEAA9"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35EA1D7A"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7179A11E"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6226E6E5"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0974C7B8" w14:textId="77777777" w:rsidR="00D34146" w:rsidRDefault="00D34146" w:rsidP="00D74050">
      <w:pPr>
        <w:spacing w:line="276" w:lineRule="auto"/>
        <w:ind w:left="0" w:right="0" w:firstLine="0"/>
        <w:rPr>
          <w:rFonts w:ascii="Times New Roman" w:eastAsia="SimSun-ExtB" w:hAnsi="Times New Roman" w:cs="Times New Roman"/>
          <w:b/>
          <w:bCs/>
          <w:u w:val="single"/>
        </w:rPr>
      </w:pPr>
    </w:p>
    <w:p w14:paraId="10085B14" w14:textId="77777777" w:rsidR="00471494" w:rsidRPr="00650215" w:rsidRDefault="00D2381A" w:rsidP="00650215">
      <w:pPr>
        <w:pStyle w:val="ListParagraph"/>
        <w:numPr>
          <w:ilvl w:val="0"/>
          <w:numId w:val="6"/>
        </w:numPr>
        <w:spacing w:line="276" w:lineRule="auto"/>
        <w:ind w:right="0"/>
        <w:rPr>
          <w:rFonts w:ascii="Times New Roman" w:eastAsia="SimSun-ExtB" w:hAnsi="Times New Roman" w:cs="Times New Roman"/>
          <w:b/>
          <w:bCs/>
          <w:sz w:val="36"/>
          <w:szCs w:val="36"/>
        </w:rPr>
      </w:pPr>
      <w:r w:rsidRPr="00650215">
        <w:rPr>
          <w:rFonts w:ascii="Times New Roman" w:eastAsia="SimSun-ExtB" w:hAnsi="Times New Roman" w:cs="Times New Roman"/>
          <w:b/>
          <w:bCs/>
          <w:sz w:val="36"/>
          <w:szCs w:val="36"/>
        </w:rPr>
        <w:lastRenderedPageBreak/>
        <w:t>Discussion</w:t>
      </w:r>
      <w:r w:rsidR="00300C5F">
        <w:rPr>
          <w:rFonts w:ascii="Times New Roman" w:eastAsia="SimSun-ExtB" w:hAnsi="Times New Roman" w:cs="Times New Roman"/>
          <w:b/>
          <w:bCs/>
          <w:sz w:val="36"/>
          <w:szCs w:val="36"/>
        </w:rPr>
        <w:t>/Results/Observations</w:t>
      </w:r>
    </w:p>
    <w:p w14:paraId="2B9AB84D" w14:textId="77777777" w:rsidR="00B30B65" w:rsidRPr="005511F8" w:rsidRDefault="00D34146" w:rsidP="00D74050">
      <w:pPr>
        <w:spacing w:line="276" w:lineRule="auto"/>
        <w:rPr>
          <w:rFonts w:ascii="Times New Roman" w:eastAsia="SimSun-ExtB" w:hAnsi="Times New Roman" w:cs="Times New Roman"/>
          <w:b/>
          <w:bCs/>
          <w:u w:val="single"/>
        </w:rPr>
      </w:pPr>
      <w:proofErr w:type="gramStart"/>
      <w:r>
        <w:rPr>
          <w:rFonts w:ascii="Times New Roman" w:eastAsia="SimSun-ExtB" w:hAnsi="Times New Roman" w:cs="Times New Roman"/>
          <w:b/>
          <w:bCs/>
          <w:u w:val="single"/>
        </w:rPr>
        <w:t>Sub heading</w:t>
      </w:r>
      <w:proofErr w:type="gramEnd"/>
      <w:r w:rsidR="00044E92" w:rsidRPr="005511F8">
        <w:rPr>
          <w:rFonts w:ascii="Times New Roman" w:eastAsia="SimSun-ExtB" w:hAnsi="Times New Roman" w:cs="Times New Roman"/>
          <w:b/>
          <w:bCs/>
          <w:u w:val="single"/>
        </w:rPr>
        <w:t>:</w:t>
      </w:r>
    </w:p>
    <w:p w14:paraId="699D37FD" w14:textId="77777777" w:rsidR="001A21F6" w:rsidRPr="00E43529" w:rsidRDefault="001A21F6" w:rsidP="00D74050">
      <w:pPr>
        <w:spacing w:line="276" w:lineRule="auto"/>
        <w:rPr>
          <w:rFonts w:ascii="Times New Roman" w:eastAsia="SimSun-ExtB" w:hAnsi="Times New Roman" w:cs="Times New Roman"/>
        </w:rPr>
      </w:pPr>
      <w:r w:rsidRPr="00E43529">
        <w:rPr>
          <w:rFonts w:ascii="Times New Roman" w:eastAsia="SimSun-ExtB" w:hAnsi="Times New Roman" w:cs="Times New Roman"/>
        </w:rPr>
        <w:t xml:space="preserve">The images below show the original </w:t>
      </w:r>
      <w:r w:rsidRPr="00E43529">
        <w:rPr>
          <w:rFonts w:ascii="Times New Roman" w:eastAsia="SimSun-ExtB" w:hAnsi="Times New Roman" w:cs="Times New Roman"/>
          <w:b/>
          <w:bCs/>
        </w:rPr>
        <w:t>cover image</w:t>
      </w:r>
      <w:r w:rsidRPr="00E43529">
        <w:rPr>
          <w:rFonts w:ascii="Times New Roman" w:eastAsia="SimSun-ExtB" w:hAnsi="Times New Roman" w:cs="Times New Roman"/>
        </w:rPr>
        <w:t xml:space="preserve"> (left) and the </w:t>
      </w:r>
      <w:proofErr w:type="spellStart"/>
      <w:r w:rsidRPr="00E43529">
        <w:rPr>
          <w:rFonts w:ascii="Times New Roman" w:eastAsia="SimSun-ExtB" w:hAnsi="Times New Roman" w:cs="Times New Roman"/>
          <w:b/>
          <w:bCs/>
        </w:rPr>
        <w:t>stego</w:t>
      </w:r>
      <w:proofErr w:type="spellEnd"/>
      <w:r w:rsidRPr="00E43529">
        <w:rPr>
          <w:rFonts w:ascii="Times New Roman" w:eastAsia="SimSun-ExtB" w:hAnsi="Times New Roman" w:cs="Times New Roman"/>
          <w:b/>
          <w:bCs/>
        </w:rPr>
        <w:t xml:space="preserve"> image</w:t>
      </w:r>
      <w:r w:rsidRPr="00E43529">
        <w:rPr>
          <w:rFonts w:ascii="Times New Roman" w:eastAsia="SimSun-ExtB" w:hAnsi="Times New Roman" w:cs="Times New Roman"/>
        </w:rPr>
        <w:t xml:space="preserve"> (right</w:t>
      </w:r>
      <w:proofErr w:type="gramStart"/>
      <w:r w:rsidRPr="00E43529">
        <w:rPr>
          <w:rFonts w:ascii="Times New Roman" w:eastAsia="SimSun-ExtB" w:hAnsi="Times New Roman" w:cs="Times New Roman"/>
        </w:rPr>
        <w:t>)..</w:t>
      </w:r>
      <w:proofErr w:type="gramEnd"/>
    </w:p>
    <w:p w14:paraId="4F79D2D4" w14:textId="77777777" w:rsidR="006A11A9" w:rsidRPr="00E43529" w:rsidRDefault="006A11A9" w:rsidP="00D74050">
      <w:pPr>
        <w:spacing w:line="276" w:lineRule="auto"/>
        <w:rPr>
          <w:rFonts w:ascii="Times New Roman" w:eastAsia="SimSun-ExtB" w:hAnsi="Times New Roman" w:cs="Times New Roman"/>
        </w:rPr>
      </w:pPr>
    </w:p>
    <w:p w14:paraId="0F99FAC4" w14:textId="77777777" w:rsidR="00486E57" w:rsidRDefault="00D34146" w:rsidP="00D34146">
      <w:pPr>
        <w:spacing w:line="276" w:lineRule="auto"/>
        <w:ind w:left="0" w:firstLine="0"/>
        <w:jc w:val="center"/>
        <w:rPr>
          <w:rFonts w:ascii="Times New Roman" w:eastAsia="SimSun-ExtB" w:hAnsi="Times New Roman" w:cs="Times New Roman"/>
        </w:rPr>
      </w:pPr>
      <w:r w:rsidRPr="00E43529">
        <w:rPr>
          <w:rFonts w:ascii="Times New Roman" w:eastAsia="SimSun-ExtB" w:hAnsi="Times New Roman" w:cs="Times New Roman"/>
          <w:noProof/>
        </w:rPr>
        <w:drawing>
          <wp:inline distT="0" distB="0" distL="0" distR="0" wp14:anchorId="672C78CA" wp14:editId="5A3B844A">
            <wp:extent cx="3908136" cy="1775460"/>
            <wp:effectExtent l="0" t="0" r="0" b="0"/>
            <wp:docPr id="831372872" name="Picture 63" descr="A close-up of several pepp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8819" name="Picture 63" descr="A close-up of several peppers&#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161" t="22026" r="7240" b="27918"/>
                    <a:stretch>
                      <a:fillRect/>
                    </a:stretch>
                  </pic:blipFill>
                  <pic:spPr bwMode="auto">
                    <a:xfrm>
                      <a:off x="0" y="0"/>
                      <a:ext cx="4001085" cy="1817687"/>
                    </a:xfrm>
                    <a:prstGeom prst="rect">
                      <a:avLst/>
                    </a:prstGeom>
                    <a:noFill/>
                    <a:ln>
                      <a:noFill/>
                    </a:ln>
                    <a:extLst>
                      <a:ext uri="{53640926-AAD7-44D8-BBD7-CCE9431645EC}">
                        <a14:shadowObscured xmlns:a14="http://schemas.microsoft.com/office/drawing/2010/main"/>
                      </a:ext>
                    </a:extLst>
                  </pic:spPr>
                </pic:pic>
              </a:graphicData>
            </a:graphic>
          </wp:inline>
        </w:drawing>
      </w:r>
    </w:p>
    <w:p w14:paraId="2135EC53" w14:textId="77777777" w:rsidR="00D34146" w:rsidRPr="00E43529" w:rsidRDefault="00D34146" w:rsidP="00D34146">
      <w:pPr>
        <w:spacing w:line="276" w:lineRule="auto"/>
        <w:jc w:val="center"/>
        <w:rPr>
          <w:rFonts w:ascii="Times New Roman" w:eastAsia="SimSun-ExtB" w:hAnsi="Times New Roman" w:cs="Times New Roman"/>
        </w:rPr>
      </w:pPr>
      <w:r>
        <w:rPr>
          <w:rFonts w:ascii="Times New Roman" w:eastAsia="SimSun-ExtB" w:hAnsi="Times New Roman" w:cs="Times New Roman"/>
        </w:rPr>
        <w:t>Fig 1: Caption</w:t>
      </w:r>
    </w:p>
    <w:p w14:paraId="2CB7EBB1" w14:textId="77777777" w:rsidR="00D34146" w:rsidRDefault="00D34146" w:rsidP="00D74050">
      <w:pPr>
        <w:spacing w:line="276" w:lineRule="auto"/>
        <w:ind w:left="0" w:firstLine="0"/>
        <w:rPr>
          <w:rFonts w:ascii="Times New Roman" w:eastAsia="SimSun-ExtB" w:hAnsi="Times New Roman" w:cs="Times New Roman"/>
        </w:rPr>
      </w:pPr>
    </w:p>
    <w:p w14:paraId="26D9C057" w14:textId="77777777" w:rsidR="00A84409" w:rsidRDefault="00A84409" w:rsidP="00D74050">
      <w:pPr>
        <w:spacing w:line="276" w:lineRule="auto"/>
        <w:ind w:left="0" w:firstLine="0"/>
        <w:rPr>
          <w:rFonts w:ascii="Times New Roman" w:eastAsia="SimSun-ExtB" w:hAnsi="Times New Roman" w:cs="Times New Roman"/>
          <w:sz w:val="28"/>
          <w:szCs w:val="28"/>
        </w:rPr>
      </w:pPr>
    </w:p>
    <w:p w14:paraId="0AB497AF" w14:textId="77777777" w:rsidR="00A84409" w:rsidRDefault="00A84409" w:rsidP="00D74050">
      <w:pPr>
        <w:spacing w:line="276" w:lineRule="auto"/>
        <w:ind w:left="0" w:firstLine="0"/>
        <w:rPr>
          <w:rFonts w:ascii="Times New Roman" w:eastAsia="SimSun-ExtB" w:hAnsi="Times New Roman" w:cs="Times New Roman"/>
          <w:sz w:val="28"/>
          <w:szCs w:val="28"/>
        </w:rPr>
      </w:pPr>
    </w:p>
    <w:p w14:paraId="4D2BD264" w14:textId="77777777" w:rsidR="00A84409" w:rsidRDefault="00A84409" w:rsidP="00D74050">
      <w:pPr>
        <w:spacing w:line="276" w:lineRule="auto"/>
        <w:ind w:left="0" w:firstLine="0"/>
        <w:rPr>
          <w:rFonts w:ascii="Times New Roman" w:eastAsia="SimSun-ExtB" w:hAnsi="Times New Roman" w:cs="Times New Roman"/>
          <w:sz w:val="28"/>
          <w:szCs w:val="28"/>
        </w:rPr>
      </w:pPr>
    </w:p>
    <w:p w14:paraId="25331A8D" w14:textId="77777777" w:rsidR="00A84409" w:rsidRDefault="00A84409" w:rsidP="00D74050">
      <w:pPr>
        <w:spacing w:line="276" w:lineRule="auto"/>
        <w:ind w:left="-5" w:right="0"/>
        <w:rPr>
          <w:rFonts w:ascii="Times New Roman" w:eastAsia="SimSun-ExtB" w:hAnsi="Times New Roman" w:cs="Times New Roman"/>
        </w:rPr>
      </w:pPr>
    </w:p>
    <w:p w14:paraId="348E4CFE" w14:textId="77777777" w:rsidR="00A84409" w:rsidRDefault="00A84409" w:rsidP="00D74050">
      <w:pPr>
        <w:spacing w:line="276" w:lineRule="auto"/>
        <w:ind w:left="-5" w:right="0"/>
        <w:rPr>
          <w:rFonts w:ascii="Times New Roman" w:eastAsia="SimSun-ExtB" w:hAnsi="Times New Roman" w:cs="Times New Roman"/>
        </w:rPr>
      </w:pPr>
    </w:p>
    <w:p w14:paraId="522C87D6" w14:textId="77777777" w:rsidR="00E82067" w:rsidRPr="00E43529" w:rsidRDefault="00CE5C00" w:rsidP="00D74050">
      <w:pPr>
        <w:spacing w:line="276" w:lineRule="auto"/>
        <w:ind w:left="-5" w:right="0"/>
        <w:rPr>
          <w:rFonts w:ascii="Times New Roman" w:eastAsia="SimSun-ExtB" w:hAnsi="Times New Roman" w:cs="Times New Roman"/>
        </w:rPr>
      </w:pPr>
      <w:r w:rsidRPr="00E43529">
        <w:rPr>
          <w:rFonts w:ascii="Times New Roman" w:eastAsia="SimSun-ExtB" w:hAnsi="Times New Roman" w:cs="Times New Roman"/>
        </w:rPr>
        <w:t xml:space="preserve">Table 1. </w:t>
      </w:r>
      <w:r w:rsidR="00C0590B">
        <w:rPr>
          <w:rFonts w:ascii="Times New Roman" w:eastAsia="SimSun-ExtB" w:hAnsi="Times New Roman" w:cs="Times New Roman"/>
        </w:rPr>
        <w:t>Caption</w:t>
      </w:r>
      <w:r w:rsidR="00C45C35">
        <w:rPr>
          <w:rFonts w:ascii="Times New Roman" w:eastAsia="SimSun-ExtB" w:hAnsi="Times New Roman" w:cs="Times New Roman"/>
        </w:rPr>
        <w:t xml:space="preserve"> </w:t>
      </w:r>
      <w:r w:rsidR="00C45C35" w:rsidRPr="00C45C35">
        <w:rPr>
          <w:rFonts w:ascii="Times New Roman" w:eastAsia="SimSun-ExtB" w:hAnsi="Times New Roman" w:cs="Times New Roman"/>
        </w:rPr>
        <w:t>[</w:t>
      </w:r>
      <w:r w:rsidR="00C0590B">
        <w:rPr>
          <w:rFonts w:ascii="Times New Roman" w:eastAsia="SimSun-ExtB" w:hAnsi="Times New Roman" w:cs="Times New Roman"/>
        </w:rPr>
        <w:t>ref</w:t>
      </w:r>
      <w:r w:rsidR="00C45C35" w:rsidRPr="00C45C35">
        <w:rPr>
          <w:rFonts w:ascii="Times New Roman" w:eastAsia="SimSun-ExtB" w:hAnsi="Times New Roman" w:cs="Times New Roman"/>
        </w:rPr>
        <w:t>].</w:t>
      </w:r>
    </w:p>
    <w:tbl>
      <w:tblPr>
        <w:tblStyle w:val="TableGrid0"/>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3828"/>
        <w:gridCol w:w="2596"/>
        <w:gridCol w:w="2596"/>
      </w:tblGrid>
      <w:tr w:rsidR="00A36242" w:rsidRPr="00E43529" w14:paraId="28F76CDA" w14:textId="77777777" w:rsidTr="007657FE">
        <w:tc>
          <w:tcPr>
            <w:tcW w:w="2122" w:type="pct"/>
          </w:tcPr>
          <w:p w14:paraId="1163F53C" w14:textId="77777777" w:rsidR="00A36242" w:rsidRPr="00E43529" w:rsidRDefault="00B60A26"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Cover Images</w:t>
            </w:r>
          </w:p>
        </w:tc>
        <w:tc>
          <w:tcPr>
            <w:tcW w:w="1439" w:type="pct"/>
          </w:tcPr>
          <w:p w14:paraId="42C3C621" w14:textId="77777777" w:rsidR="00A36242" w:rsidRPr="00E43529" w:rsidRDefault="00B60A26"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Proposed MSE</w:t>
            </w:r>
          </w:p>
        </w:tc>
        <w:tc>
          <w:tcPr>
            <w:tcW w:w="1439" w:type="pct"/>
          </w:tcPr>
          <w:p w14:paraId="6B94B6D4" w14:textId="77777777" w:rsidR="00A36242" w:rsidRPr="00E43529" w:rsidRDefault="00B60A26"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 xml:space="preserve">Reference </w:t>
            </w:r>
          </w:p>
          <w:p w14:paraId="4336D0DC" w14:textId="77777777" w:rsidR="00B60A26" w:rsidRPr="00E43529" w:rsidRDefault="00B60A26"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MSE [2]</w:t>
            </w:r>
          </w:p>
        </w:tc>
      </w:tr>
      <w:tr w:rsidR="00A36242" w:rsidRPr="00E43529" w14:paraId="517D1682" w14:textId="77777777" w:rsidTr="007657FE">
        <w:tc>
          <w:tcPr>
            <w:tcW w:w="2122" w:type="pct"/>
          </w:tcPr>
          <w:p w14:paraId="3717B45F" w14:textId="77777777" w:rsidR="00A36242" w:rsidRPr="00E43529" w:rsidRDefault="00B60A26"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Lena</w:t>
            </w:r>
            <w:r w:rsidR="00C0590B">
              <w:rPr>
                <w:rFonts w:ascii="Times New Roman" w:eastAsia="SimSun-ExtB" w:hAnsi="Times New Roman" w:cs="Times New Roman"/>
              </w:rPr>
              <w:t xml:space="preserve"> </w:t>
            </w:r>
            <w:r w:rsidRPr="00E43529">
              <w:rPr>
                <w:rFonts w:ascii="Times New Roman" w:eastAsia="SimSun-ExtB" w:hAnsi="Times New Roman" w:cs="Times New Roman"/>
              </w:rPr>
              <w:t>(512X512)</w:t>
            </w:r>
          </w:p>
        </w:tc>
        <w:tc>
          <w:tcPr>
            <w:tcW w:w="1439" w:type="pct"/>
          </w:tcPr>
          <w:p w14:paraId="236F7DCD" w14:textId="77777777" w:rsidR="00A36242" w:rsidRPr="00E43529" w:rsidRDefault="00A36242" w:rsidP="00D74050">
            <w:pPr>
              <w:spacing w:line="276" w:lineRule="auto"/>
              <w:ind w:left="0" w:right="0" w:firstLine="0"/>
              <w:rPr>
                <w:rFonts w:ascii="Times New Roman" w:eastAsia="SimSun-ExtB" w:hAnsi="Times New Roman" w:cs="Times New Roman"/>
              </w:rPr>
            </w:pPr>
          </w:p>
        </w:tc>
        <w:tc>
          <w:tcPr>
            <w:tcW w:w="1439" w:type="pct"/>
          </w:tcPr>
          <w:p w14:paraId="0739DA6C" w14:textId="77777777" w:rsidR="00A36242" w:rsidRPr="00E43529" w:rsidRDefault="00A36242" w:rsidP="00D74050">
            <w:pPr>
              <w:spacing w:line="276" w:lineRule="auto"/>
              <w:ind w:left="0" w:right="0" w:firstLine="0"/>
              <w:rPr>
                <w:rFonts w:ascii="Times New Roman" w:eastAsia="SimSun-ExtB" w:hAnsi="Times New Roman" w:cs="Times New Roman"/>
              </w:rPr>
            </w:pPr>
          </w:p>
        </w:tc>
      </w:tr>
      <w:tr w:rsidR="00A36242" w:rsidRPr="00E43529" w14:paraId="1B9BA225" w14:textId="77777777" w:rsidTr="007657FE">
        <w:tc>
          <w:tcPr>
            <w:tcW w:w="2122" w:type="pct"/>
          </w:tcPr>
          <w:p w14:paraId="46D558AF" w14:textId="77777777" w:rsidR="00A36242" w:rsidRPr="00E43529" w:rsidRDefault="008F5F18"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Cameraman</w:t>
            </w:r>
            <w:r w:rsidR="00C0590B">
              <w:rPr>
                <w:rFonts w:ascii="Times New Roman" w:eastAsia="SimSun-ExtB" w:hAnsi="Times New Roman" w:cs="Times New Roman"/>
              </w:rPr>
              <w:t xml:space="preserve"> </w:t>
            </w:r>
            <w:r w:rsidRPr="00E43529">
              <w:rPr>
                <w:rFonts w:ascii="Times New Roman" w:eastAsia="SimSun-ExtB" w:hAnsi="Times New Roman" w:cs="Times New Roman"/>
              </w:rPr>
              <w:t>(256X256)</w:t>
            </w:r>
          </w:p>
        </w:tc>
        <w:tc>
          <w:tcPr>
            <w:tcW w:w="1439" w:type="pct"/>
          </w:tcPr>
          <w:p w14:paraId="01B81B27" w14:textId="77777777" w:rsidR="00A36242" w:rsidRPr="00E43529" w:rsidRDefault="00A36242" w:rsidP="00D74050">
            <w:pPr>
              <w:spacing w:line="276" w:lineRule="auto"/>
              <w:ind w:left="0" w:right="0" w:firstLine="0"/>
              <w:rPr>
                <w:rFonts w:ascii="Times New Roman" w:eastAsia="SimSun-ExtB" w:hAnsi="Times New Roman" w:cs="Times New Roman"/>
              </w:rPr>
            </w:pPr>
          </w:p>
        </w:tc>
        <w:tc>
          <w:tcPr>
            <w:tcW w:w="1439" w:type="pct"/>
          </w:tcPr>
          <w:p w14:paraId="0EF65806" w14:textId="77777777" w:rsidR="00A36242" w:rsidRPr="00E43529" w:rsidRDefault="00A36242" w:rsidP="00D74050">
            <w:pPr>
              <w:spacing w:line="276" w:lineRule="auto"/>
              <w:ind w:left="0" w:right="0" w:firstLine="0"/>
              <w:rPr>
                <w:rFonts w:ascii="Times New Roman" w:eastAsia="SimSun-ExtB" w:hAnsi="Times New Roman" w:cs="Times New Roman"/>
              </w:rPr>
            </w:pPr>
          </w:p>
        </w:tc>
      </w:tr>
      <w:tr w:rsidR="00A36242" w:rsidRPr="00E43529" w14:paraId="31AE1449" w14:textId="77777777" w:rsidTr="007657FE">
        <w:tc>
          <w:tcPr>
            <w:tcW w:w="2122" w:type="pct"/>
          </w:tcPr>
          <w:p w14:paraId="3CA82641" w14:textId="77777777" w:rsidR="00A36242" w:rsidRPr="00E43529" w:rsidRDefault="008F5F18" w:rsidP="00D74050">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rPr>
              <w:t>Babara</w:t>
            </w:r>
            <w:r w:rsidR="00C0590B">
              <w:rPr>
                <w:rFonts w:ascii="Times New Roman" w:eastAsia="SimSun-ExtB" w:hAnsi="Times New Roman" w:cs="Times New Roman"/>
              </w:rPr>
              <w:t xml:space="preserve"> </w:t>
            </w:r>
            <w:r w:rsidRPr="00E43529">
              <w:rPr>
                <w:rFonts w:ascii="Times New Roman" w:eastAsia="SimSun-ExtB" w:hAnsi="Times New Roman" w:cs="Times New Roman"/>
              </w:rPr>
              <w:t>(512X512)</w:t>
            </w:r>
          </w:p>
        </w:tc>
        <w:tc>
          <w:tcPr>
            <w:tcW w:w="1439" w:type="pct"/>
          </w:tcPr>
          <w:p w14:paraId="19D06A07" w14:textId="77777777" w:rsidR="00A36242" w:rsidRPr="00E43529" w:rsidRDefault="00A36242" w:rsidP="00D74050">
            <w:pPr>
              <w:spacing w:line="276" w:lineRule="auto"/>
              <w:ind w:left="0" w:right="0" w:firstLine="0"/>
              <w:rPr>
                <w:rFonts w:ascii="Times New Roman" w:eastAsia="SimSun-ExtB" w:hAnsi="Times New Roman" w:cs="Times New Roman"/>
              </w:rPr>
            </w:pPr>
          </w:p>
        </w:tc>
        <w:tc>
          <w:tcPr>
            <w:tcW w:w="1439" w:type="pct"/>
          </w:tcPr>
          <w:p w14:paraId="6B803CEC" w14:textId="77777777" w:rsidR="00A36242" w:rsidRPr="00E43529" w:rsidRDefault="00A36242" w:rsidP="00D74050">
            <w:pPr>
              <w:spacing w:line="276" w:lineRule="auto"/>
              <w:ind w:left="0" w:right="0" w:firstLine="0"/>
              <w:rPr>
                <w:rFonts w:ascii="Times New Roman" w:eastAsia="SimSun-ExtB" w:hAnsi="Times New Roman" w:cs="Times New Roman"/>
              </w:rPr>
            </w:pPr>
          </w:p>
        </w:tc>
      </w:tr>
      <w:tr w:rsidR="000568F9" w:rsidRPr="00E43529" w14:paraId="036F5A25" w14:textId="77777777" w:rsidTr="007657FE">
        <w:tc>
          <w:tcPr>
            <w:tcW w:w="2122" w:type="pct"/>
          </w:tcPr>
          <w:p w14:paraId="7E4CF362" w14:textId="77777777" w:rsidR="000568F9" w:rsidRPr="00E43529" w:rsidRDefault="000568F9" w:rsidP="00D74050">
            <w:pPr>
              <w:spacing w:line="276" w:lineRule="auto"/>
              <w:ind w:left="0" w:right="0" w:firstLine="0"/>
              <w:rPr>
                <w:rFonts w:ascii="Times New Roman" w:eastAsia="SimSun-ExtB" w:hAnsi="Times New Roman" w:cs="Times New Roman"/>
              </w:rPr>
            </w:pPr>
            <w:r>
              <w:rPr>
                <w:rFonts w:ascii="Times New Roman" w:eastAsia="SimSun-ExtB" w:hAnsi="Times New Roman" w:cs="Times New Roman"/>
              </w:rPr>
              <w:t>Pepper</w:t>
            </w:r>
            <w:r w:rsidR="00C0590B">
              <w:rPr>
                <w:rFonts w:ascii="Times New Roman" w:eastAsia="SimSun-ExtB" w:hAnsi="Times New Roman" w:cs="Times New Roman"/>
              </w:rPr>
              <w:t xml:space="preserve"> </w:t>
            </w:r>
            <w:r>
              <w:rPr>
                <w:rFonts w:ascii="Times New Roman" w:eastAsia="SimSun-ExtB" w:hAnsi="Times New Roman" w:cs="Times New Roman"/>
              </w:rPr>
              <w:t>(256X256)</w:t>
            </w:r>
          </w:p>
        </w:tc>
        <w:tc>
          <w:tcPr>
            <w:tcW w:w="1439" w:type="pct"/>
          </w:tcPr>
          <w:p w14:paraId="6921DFA6" w14:textId="77777777" w:rsidR="000568F9" w:rsidRPr="00E43529" w:rsidRDefault="000568F9" w:rsidP="00D74050">
            <w:pPr>
              <w:spacing w:line="276" w:lineRule="auto"/>
              <w:ind w:left="0" w:right="0" w:firstLine="0"/>
              <w:rPr>
                <w:rFonts w:ascii="Times New Roman" w:eastAsia="SimSun-ExtB" w:hAnsi="Times New Roman" w:cs="Times New Roman"/>
              </w:rPr>
            </w:pPr>
          </w:p>
        </w:tc>
        <w:tc>
          <w:tcPr>
            <w:tcW w:w="1439" w:type="pct"/>
          </w:tcPr>
          <w:p w14:paraId="538DD69E" w14:textId="77777777" w:rsidR="000568F9" w:rsidRPr="00E43529" w:rsidRDefault="000568F9" w:rsidP="00D74050">
            <w:pPr>
              <w:spacing w:line="276" w:lineRule="auto"/>
              <w:ind w:left="0" w:right="0" w:firstLine="0"/>
              <w:rPr>
                <w:rFonts w:ascii="Times New Roman" w:eastAsia="SimSun-ExtB" w:hAnsi="Times New Roman" w:cs="Times New Roman"/>
              </w:rPr>
            </w:pPr>
          </w:p>
        </w:tc>
      </w:tr>
    </w:tbl>
    <w:p w14:paraId="61E202C0" w14:textId="77777777" w:rsidR="00383175" w:rsidRDefault="00383175" w:rsidP="00D74050">
      <w:pPr>
        <w:spacing w:line="276" w:lineRule="auto"/>
        <w:ind w:left="0" w:right="0" w:firstLine="0"/>
        <w:rPr>
          <w:rFonts w:ascii="Times New Roman" w:eastAsia="SimSun-ExtB" w:hAnsi="Times New Roman" w:cs="Times New Roman"/>
        </w:rPr>
      </w:pPr>
    </w:p>
    <w:p w14:paraId="4CCD2155" w14:textId="77777777" w:rsidR="00AF2292" w:rsidRDefault="00AF2292" w:rsidP="00D74050">
      <w:pPr>
        <w:spacing w:line="276" w:lineRule="auto"/>
        <w:ind w:left="0" w:right="0" w:firstLine="0"/>
        <w:rPr>
          <w:rFonts w:ascii="Times New Roman" w:eastAsia="SimSun-ExtB" w:hAnsi="Times New Roman" w:cs="Times New Roman"/>
        </w:rPr>
      </w:pPr>
    </w:p>
    <w:p w14:paraId="36905A44" w14:textId="77777777" w:rsidR="008F58AB" w:rsidRPr="0081351E" w:rsidRDefault="00D2381A" w:rsidP="0081351E">
      <w:pPr>
        <w:pStyle w:val="Heading1"/>
        <w:numPr>
          <w:ilvl w:val="0"/>
          <w:numId w:val="6"/>
        </w:numPr>
        <w:spacing w:after="794" w:line="276" w:lineRule="auto"/>
        <w:jc w:val="both"/>
        <w:rPr>
          <w:rFonts w:ascii="Times New Roman" w:eastAsia="SimSun-ExtB" w:hAnsi="Times New Roman" w:cs="Times New Roman"/>
        </w:rPr>
      </w:pPr>
      <w:r w:rsidRPr="0081351E">
        <w:rPr>
          <w:rFonts w:ascii="Times New Roman" w:eastAsia="SimSun-ExtB" w:hAnsi="Times New Roman" w:cs="Times New Roman"/>
        </w:rPr>
        <w:lastRenderedPageBreak/>
        <w:t>Concluding Remarks</w:t>
      </w:r>
    </w:p>
    <w:p w14:paraId="5AE3A65D" w14:textId="77777777" w:rsidR="0081351E" w:rsidRDefault="0081351E" w:rsidP="0081351E">
      <w:pPr>
        <w:spacing w:line="276" w:lineRule="auto"/>
        <w:ind w:left="0" w:right="0" w:firstLine="0"/>
        <w:rPr>
          <w:rFonts w:ascii="Times New Roman" w:eastAsia="SimSun-ExtB" w:hAnsi="Times New Roman" w:cs="Times New Roman"/>
        </w:rPr>
      </w:pPr>
    </w:p>
    <w:p w14:paraId="04A98BBF" w14:textId="77777777" w:rsidR="009C4FFF" w:rsidRDefault="009C4FFF" w:rsidP="0081351E">
      <w:pPr>
        <w:spacing w:line="276" w:lineRule="auto"/>
        <w:ind w:left="0" w:right="0" w:firstLine="0"/>
        <w:rPr>
          <w:rFonts w:ascii="Times New Roman" w:eastAsia="SimSun-ExtB" w:hAnsi="Times New Roman" w:cs="Times New Roman"/>
        </w:rPr>
      </w:pPr>
    </w:p>
    <w:p w14:paraId="26926C04" w14:textId="77777777" w:rsidR="009C4FFF" w:rsidRDefault="009C4FFF" w:rsidP="0081351E">
      <w:pPr>
        <w:spacing w:line="276" w:lineRule="auto"/>
        <w:ind w:left="0" w:right="0" w:firstLine="0"/>
        <w:rPr>
          <w:rFonts w:ascii="Times New Roman" w:eastAsia="SimSun-ExtB" w:hAnsi="Times New Roman" w:cs="Times New Roman"/>
        </w:rPr>
      </w:pPr>
    </w:p>
    <w:p w14:paraId="6446E759" w14:textId="77777777" w:rsidR="009C4FFF" w:rsidRDefault="009C4FFF" w:rsidP="0081351E">
      <w:pPr>
        <w:spacing w:line="276" w:lineRule="auto"/>
        <w:ind w:left="0" w:right="0" w:firstLine="0"/>
        <w:rPr>
          <w:rFonts w:ascii="Times New Roman" w:eastAsia="SimSun-ExtB" w:hAnsi="Times New Roman" w:cs="Times New Roman"/>
        </w:rPr>
      </w:pPr>
    </w:p>
    <w:p w14:paraId="04893153" w14:textId="77777777" w:rsidR="009C4FFF" w:rsidRDefault="009C4FFF" w:rsidP="009C4FFF">
      <w:pPr>
        <w:pStyle w:val="Heading1"/>
        <w:numPr>
          <w:ilvl w:val="0"/>
          <w:numId w:val="6"/>
        </w:numPr>
        <w:spacing w:after="794" w:line="276" w:lineRule="auto"/>
        <w:jc w:val="both"/>
        <w:rPr>
          <w:rFonts w:ascii="Times New Roman" w:eastAsia="SimSun-ExtB" w:hAnsi="Times New Roman" w:cs="Times New Roman"/>
        </w:rPr>
      </w:pPr>
      <w:r w:rsidRPr="009C4FFF">
        <w:rPr>
          <w:rFonts w:ascii="Times New Roman" w:eastAsia="SimSun-ExtB" w:hAnsi="Times New Roman" w:cs="Times New Roman"/>
        </w:rPr>
        <w:t>Any societal relevance of your work</w:t>
      </w:r>
    </w:p>
    <w:p w14:paraId="46CD178C" w14:textId="77777777" w:rsidR="009C4FFF" w:rsidRDefault="009C4FFF" w:rsidP="009C4FFF"/>
    <w:p w14:paraId="28BA575F" w14:textId="77777777" w:rsidR="009C4FFF" w:rsidRDefault="009C4FFF" w:rsidP="009C4FFF"/>
    <w:p w14:paraId="69C254C9" w14:textId="77777777" w:rsidR="009C4FFF" w:rsidRDefault="009C4FFF" w:rsidP="009C4FFF"/>
    <w:p w14:paraId="0C1FE855" w14:textId="77777777" w:rsidR="009C4FFF" w:rsidRPr="009C4FFF" w:rsidRDefault="009C4FFF" w:rsidP="009C4FFF"/>
    <w:p w14:paraId="1E35EC96" w14:textId="77777777" w:rsidR="009C4FFF" w:rsidRDefault="009C4FFF" w:rsidP="009C4FFF">
      <w:pPr>
        <w:pStyle w:val="Heading1"/>
        <w:numPr>
          <w:ilvl w:val="0"/>
          <w:numId w:val="6"/>
        </w:numPr>
        <w:spacing w:after="794" w:line="276" w:lineRule="auto"/>
        <w:jc w:val="both"/>
        <w:rPr>
          <w:rFonts w:ascii="Times New Roman" w:eastAsia="SimSun-ExtB" w:hAnsi="Times New Roman" w:cs="Times New Roman"/>
        </w:rPr>
      </w:pPr>
      <w:r w:rsidRPr="009C4FFF">
        <w:rPr>
          <w:rFonts w:ascii="Times New Roman" w:eastAsia="SimSun-ExtB" w:hAnsi="Times New Roman" w:cs="Times New Roman"/>
        </w:rPr>
        <w:t>Future scope (how would you like to expand this, if any plan)</w:t>
      </w:r>
    </w:p>
    <w:p w14:paraId="2057B2EF" w14:textId="77777777" w:rsidR="00F302A8" w:rsidRDefault="00F302A8" w:rsidP="00F302A8"/>
    <w:p w14:paraId="21B76496" w14:textId="77777777" w:rsidR="00F302A8" w:rsidRDefault="00F302A8" w:rsidP="00F302A8"/>
    <w:p w14:paraId="2A44EF96" w14:textId="77777777" w:rsidR="00F302A8" w:rsidRPr="00F302A8" w:rsidRDefault="00F302A8" w:rsidP="00F302A8"/>
    <w:p w14:paraId="15C1E926" w14:textId="77777777" w:rsidR="009C4FFF" w:rsidRPr="009C4FFF" w:rsidRDefault="009C4FFF" w:rsidP="009C4FFF">
      <w:pPr>
        <w:spacing w:line="276" w:lineRule="auto"/>
        <w:ind w:left="0" w:right="0" w:firstLine="0"/>
        <w:rPr>
          <w:rFonts w:ascii="Times New Roman" w:eastAsia="SimSun-ExtB" w:hAnsi="Times New Roman" w:cs="Times New Roman"/>
        </w:rPr>
      </w:pPr>
    </w:p>
    <w:p w14:paraId="4B1A0230" w14:textId="77777777" w:rsidR="009C4FFF" w:rsidRDefault="009C4FFF" w:rsidP="00F302A8">
      <w:pPr>
        <w:pStyle w:val="ListParagraph"/>
        <w:numPr>
          <w:ilvl w:val="0"/>
          <w:numId w:val="6"/>
        </w:numPr>
        <w:spacing w:line="276" w:lineRule="auto"/>
        <w:ind w:right="0"/>
        <w:rPr>
          <w:rFonts w:ascii="Times New Roman" w:eastAsia="SimSun-ExtB" w:hAnsi="Times New Roman" w:cs="Times New Roman"/>
          <w:b/>
          <w:sz w:val="36"/>
        </w:rPr>
      </w:pPr>
      <w:r w:rsidRPr="00F302A8">
        <w:rPr>
          <w:rFonts w:ascii="Times New Roman" w:eastAsia="SimSun-ExtB" w:hAnsi="Times New Roman" w:cs="Times New Roman"/>
          <w:b/>
          <w:sz w:val="36"/>
        </w:rPr>
        <w:t>Team details and individual contribution</w:t>
      </w:r>
    </w:p>
    <w:p w14:paraId="44B9197A" w14:textId="77777777" w:rsidR="00F302A8" w:rsidRDefault="00F302A8" w:rsidP="00F302A8">
      <w:pPr>
        <w:spacing w:line="276" w:lineRule="auto"/>
        <w:ind w:right="0"/>
        <w:rPr>
          <w:rFonts w:ascii="Times New Roman" w:eastAsia="SimSun-ExtB" w:hAnsi="Times New Roman" w:cs="Times New Roman"/>
          <w:b/>
          <w:sz w:val="36"/>
        </w:rPr>
      </w:pPr>
    </w:p>
    <w:p w14:paraId="5A94E934" w14:textId="77777777" w:rsidR="00F302A8" w:rsidRDefault="00F302A8" w:rsidP="00F302A8">
      <w:pPr>
        <w:spacing w:line="276" w:lineRule="auto"/>
        <w:ind w:right="0"/>
        <w:rPr>
          <w:rFonts w:ascii="Times New Roman" w:eastAsia="SimSun-ExtB" w:hAnsi="Times New Roman" w:cs="Times New Roman"/>
          <w:b/>
          <w:sz w:val="36"/>
        </w:rPr>
      </w:pPr>
    </w:p>
    <w:p w14:paraId="68B6B3AE" w14:textId="77777777" w:rsidR="00F302A8" w:rsidRDefault="00F302A8" w:rsidP="00F302A8">
      <w:pPr>
        <w:spacing w:line="276" w:lineRule="auto"/>
        <w:ind w:right="0"/>
        <w:rPr>
          <w:rFonts w:ascii="Times New Roman" w:eastAsia="SimSun-ExtB" w:hAnsi="Times New Roman" w:cs="Times New Roman"/>
          <w:b/>
          <w:sz w:val="36"/>
        </w:rPr>
      </w:pPr>
    </w:p>
    <w:p w14:paraId="694A623E" w14:textId="77777777" w:rsidR="00F302A8" w:rsidRPr="00F302A8" w:rsidRDefault="00F302A8" w:rsidP="00F302A8">
      <w:pPr>
        <w:spacing w:line="276" w:lineRule="auto"/>
        <w:ind w:right="0"/>
        <w:rPr>
          <w:rFonts w:ascii="Times New Roman" w:eastAsia="SimSun-ExtB" w:hAnsi="Times New Roman" w:cs="Times New Roman"/>
          <w:b/>
          <w:sz w:val="36"/>
        </w:rPr>
      </w:pPr>
    </w:p>
    <w:p w14:paraId="2FEF1FC7" w14:textId="77777777" w:rsidR="009C4FFF" w:rsidRDefault="009C4FFF" w:rsidP="0081351E">
      <w:pPr>
        <w:spacing w:line="276" w:lineRule="auto"/>
        <w:ind w:left="0" w:right="0" w:firstLine="0"/>
        <w:rPr>
          <w:rFonts w:ascii="Times New Roman" w:eastAsia="SimSun-ExtB" w:hAnsi="Times New Roman" w:cs="Times New Roman"/>
        </w:rPr>
      </w:pPr>
    </w:p>
    <w:p w14:paraId="6A721872" w14:textId="77777777" w:rsidR="00471494" w:rsidRPr="005B54EA" w:rsidRDefault="00D2381A" w:rsidP="0081351E">
      <w:pPr>
        <w:spacing w:line="276" w:lineRule="auto"/>
        <w:ind w:left="0" w:right="0" w:firstLine="0"/>
        <w:rPr>
          <w:rFonts w:ascii="Times New Roman" w:eastAsia="SimSun-ExtB" w:hAnsi="Times New Roman" w:cs="Times New Roman"/>
        </w:rPr>
      </w:pPr>
      <w:r w:rsidRPr="00E43529">
        <w:rPr>
          <w:rFonts w:ascii="Times New Roman" w:eastAsia="SimSun-ExtB" w:hAnsi="Times New Roman" w:cs="Times New Roman"/>
          <w:b/>
          <w:bCs/>
          <w:sz w:val="36"/>
          <w:szCs w:val="36"/>
        </w:rPr>
        <w:lastRenderedPageBreak/>
        <w:t>References</w:t>
      </w:r>
    </w:p>
    <w:p w14:paraId="3620C560" w14:textId="77777777" w:rsidR="00C0590B" w:rsidRPr="005511F8" w:rsidRDefault="00D2381A" w:rsidP="00C0590B">
      <w:pPr>
        <w:pStyle w:val="ListParagraph"/>
        <w:numPr>
          <w:ilvl w:val="0"/>
          <w:numId w:val="5"/>
        </w:numPr>
        <w:spacing w:after="0" w:line="276" w:lineRule="auto"/>
        <w:rPr>
          <w:rFonts w:ascii="Times New Roman" w:eastAsia="SimSun-ExtB" w:hAnsi="Times New Roman" w:cs="Times New Roman"/>
        </w:rPr>
      </w:pPr>
      <w:r w:rsidRPr="00E43529">
        <w:rPr>
          <w:rFonts w:ascii="Times New Roman" w:eastAsia="SimSun-ExtB" w:hAnsi="Times New Roman" w:cs="Times New Roman"/>
        </w:rPr>
        <w:t xml:space="preserve"> </w:t>
      </w:r>
      <w:r w:rsidR="00C0590B">
        <w:rPr>
          <w:rFonts w:ascii="Times New Roman" w:eastAsia="SimSun-ExtB" w:hAnsi="Times New Roman" w:cs="Times New Roman"/>
        </w:rPr>
        <w:t>Ref1.</w:t>
      </w:r>
    </w:p>
    <w:p w14:paraId="2240C64C" w14:textId="77777777" w:rsidR="005025CA" w:rsidRPr="005511F8" w:rsidRDefault="00C0590B" w:rsidP="005511F8">
      <w:pPr>
        <w:pStyle w:val="ListParagraph"/>
        <w:numPr>
          <w:ilvl w:val="0"/>
          <w:numId w:val="5"/>
        </w:numPr>
        <w:spacing w:after="0" w:line="276" w:lineRule="auto"/>
        <w:ind w:right="0"/>
        <w:rPr>
          <w:rFonts w:ascii="Times New Roman" w:eastAsia="SimSun-ExtB" w:hAnsi="Times New Roman" w:cs="Times New Roman"/>
        </w:rPr>
      </w:pPr>
      <w:r>
        <w:rPr>
          <w:rFonts w:ascii="Times New Roman" w:eastAsia="SimSun-ExtB" w:hAnsi="Times New Roman" w:cs="Times New Roman"/>
        </w:rPr>
        <w:t>Ref2.</w:t>
      </w:r>
    </w:p>
    <w:sectPr w:rsidR="005025CA" w:rsidRPr="005511F8">
      <w:footerReference w:type="even" r:id="rId16"/>
      <w:footerReference w:type="default" r:id="rId17"/>
      <w:footerReference w:type="first" r:id="rId18"/>
      <w:pgSz w:w="11900" w:h="16820"/>
      <w:pgMar w:top="1756" w:right="1440" w:bottom="96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611A" w14:textId="77777777" w:rsidR="000A78BD" w:rsidRDefault="000A78BD">
      <w:pPr>
        <w:spacing w:after="0" w:line="240" w:lineRule="auto"/>
      </w:pPr>
      <w:r>
        <w:separator/>
      </w:r>
    </w:p>
  </w:endnote>
  <w:endnote w:type="continuationSeparator" w:id="0">
    <w:p w14:paraId="1E98D91D" w14:textId="77777777" w:rsidR="000A78BD" w:rsidRDefault="000A78BD">
      <w:pPr>
        <w:spacing w:after="0" w:line="240" w:lineRule="auto"/>
      </w:pPr>
      <w:r>
        <w:continuationSeparator/>
      </w:r>
    </w:p>
  </w:endnote>
  <w:endnote w:type="continuationNotice" w:id="1">
    <w:p w14:paraId="3FFE4214" w14:textId="77777777" w:rsidR="000A78BD" w:rsidRDefault="000A78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ExtB">
    <w:panose1 w:val="02010609060101010101"/>
    <w:charset w:val="86"/>
    <w:family w:val="modern"/>
    <w:pitch w:val="fixed"/>
    <w:sig w:usb0="00000003" w:usb1="0A0E0000" w:usb2="00000010"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214837"/>
      <w:docPartObj>
        <w:docPartGallery w:val="Page Numbers (Bottom of Page)"/>
        <w:docPartUnique/>
      </w:docPartObj>
    </w:sdtPr>
    <w:sdtEndPr>
      <w:rPr>
        <w:noProof/>
      </w:rPr>
    </w:sdtEndPr>
    <w:sdtContent>
      <w:p w14:paraId="43B2D3C0" w14:textId="77777777" w:rsidR="00A36242" w:rsidRDefault="00A362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7248C3" w14:textId="77777777" w:rsidR="00471494" w:rsidRDefault="0047149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7343" w14:textId="77777777" w:rsidR="00471494" w:rsidRDefault="00D2381A">
    <w:pPr>
      <w:spacing w:after="0" w:line="259" w:lineRule="auto"/>
      <w:ind w:left="0" w:right="0" w:firstLine="0"/>
      <w:jc w:val="right"/>
    </w:pPr>
    <w:r>
      <w:fldChar w:fldCharType="begin"/>
    </w:r>
    <w:r>
      <w:instrText xml:space="preserve"> PAGE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16AE" w14:textId="77777777" w:rsidR="00471494" w:rsidRDefault="0047149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6179" w14:textId="77777777" w:rsidR="00471494" w:rsidRDefault="00D2381A">
    <w:pPr>
      <w:spacing w:after="0" w:line="259" w:lineRule="auto"/>
      <w:ind w:left="0" w:right="-6" w:firstLine="0"/>
      <w:jc w:val="right"/>
    </w:pPr>
    <w:r>
      <w:fldChar w:fldCharType="begin"/>
    </w:r>
    <w:r>
      <w:instrText xml:space="preserve"> PAGE   \* MERGEFORMAT </w:instrText>
    </w:r>
    <w:r>
      <w:fldChar w:fldCharType="separate"/>
    </w:r>
    <w:r>
      <w:t>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230358"/>
      <w:docPartObj>
        <w:docPartGallery w:val="Page Numbers (Bottom of Page)"/>
        <w:docPartUnique/>
      </w:docPartObj>
    </w:sdtPr>
    <w:sdtEndPr>
      <w:rPr>
        <w:noProof/>
      </w:rPr>
    </w:sdtEndPr>
    <w:sdtContent>
      <w:p w14:paraId="357D9987" w14:textId="77777777" w:rsidR="00A36242" w:rsidRDefault="00A362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779E32" w14:textId="77777777" w:rsidR="00471494" w:rsidRDefault="00471494">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4261" w14:textId="77777777" w:rsidR="00471494" w:rsidRDefault="0047149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C8A1" w14:textId="77777777" w:rsidR="000A78BD" w:rsidRDefault="000A78BD">
      <w:pPr>
        <w:spacing w:after="0" w:line="240" w:lineRule="auto"/>
      </w:pPr>
      <w:r>
        <w:separator/>
      </w:r>
    </w:p>
  </w:footnote>
  <w:footnote w:type="continuationSeparator" w:id="0">
    <w:p w14:paraId="4F2D3D04" w14:textId="77777777" w:rsidR="000A78BD" w:rsidRDefault="000A78BD">
      <w:pPr>
        <w:spacing w:after="0" w:line="240" w:lineRule="auto"/>
      </w:pPr>
      <w:r>
        <w:continuationSeparator/>
      </w:r>
    </w:p>
  </w:footnote>
  <w:footnote w:type="continuationNotice" w:id="1">
    <w:p w14:paraId="7FD48F59" w14:textId="77777777" w:rsidR="000A78BD" w:rsidRDefault="000A78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32C"/>
    <w:multiLevelType w:val="hybridMultilevel"/>
    <w:tmpl w:val="6E120A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1A62D1"/>
    <w:multiLevelType w:val="hybridMultilevel"/>
    <w:tmpl w:val="887C965A"/>
    <w:lvl w:ilvl="0" w:tplc="12629AB0">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FE58A0"/>
    <w:multiLevelType w:val="hybridMultilevel"/>
    <w:tmpl w:val="0E5C5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1C0CBC"/>
    <w:multiLevelType w:val="hybridMultilevel"/>
    <w:tmpl w:val="9370BF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D967EB"/>
    <w:multiLevelType w:val="hybridMultilevel"/>
    <w:tmpl w:val="BD3058D6"/>
    <w:lvl w:ilvl="0" w:tplc="63123C72">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53A42B8">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D803228">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6466C58">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532CCA4">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83CE788">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F6287E8">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0DAF9E6">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03E6C92">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316DCC"/>
    <w:multiLevelType w:val="multilevel"/>
    <w:tmpl w:val="17C6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9A0509"/>
    <w:multiLevelType w:val="hybridMultilevel"/>
    <w:tmpl w:val="3B6AE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0E7FCC"/>
    <w:multiLevelType w:val="multilevel"/>
    <w:tmpl w:val="136E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B0EB2"/>
    <w:multiLevelType w:val="hybridMultilevel"/>
    <w:tmpl w:val="CC12707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7F69AE"/>
    <w:multiLevelType w:val="hybridMultilevel"/>
    <w:tmpl w:val="24FEA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021BB1"/>
    <w:multiLevelType w:val="hybridMultilevel"/>
    <w:tmpl w:val="8BB63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025F80"/>
    <w:multiLevelType w:val="multilevel"/>
    <w:tmpl w:val="1C786D22"/>
    <w:lvl w:ilvl="0">
      <w:start w:val="1"/>
      <w:numFmt w:val="decimal"/>
      <w:lvlText w:val="%1"/>
      <w:lvlJc w:val="left"/>
      <w:pPr>
        <w:ind w:left="600" w:hanging="600"/>
      </w:pPr>
      <w:rPr>
        <w:rFonts w:hint="default"/>
      </w:rPr>
    </w:lvl>
    <w:lvl w:ilvl="1">
      <w:start w:val="1"/>
      <w:numFmt w:val="decimal"/>
      <w:lvlText w:val="%1.%2"/>
      <w:lvlJc w:val="left"/>
      <w:pPr>
        <w:ind w:left="2443" w:hanging="60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12" w15:restartNumberingAfterBreak="0">
    <w:nsid w:val="77596A37"/>
    <w:multiLevelType w:val="hybridMultilevel"/>
    <w:tmpl w:val="3EC6C2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660504556">
    <w:abstractNumId w:val="4"/>
  </w:num>
  <w:num w:numId="2" w16cid:durableId="423111219">
    <w:abstractNumId w:val="2"/>
  </w:num>
  <w:num w:numId="3" w16cid:durableId="536897607">
    <w:abstractNumId w:val="11"/>
  </w:num>
  <w:num w:numId="4" w16cid:durableId="16611581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2994051">
    <w:abstractNumId w:val="6"/>
  </w:num>
  <w:num w:numId="6" w16cid:durableId="728041592">
    <w:abstractNumId w:val="10"/>
  </w:num>
  <w:num w:numId="7" w16cid:durableId="697705763">
    <w:abstractNumId w:val="9"/>
  </w:num>
  <w:num w:numId="8" w16cid:durableId="1625189216">
    <w:abstractNumId w:val="1"/>
  </w:num>
  <w:num w:numId="9" w16cid:durableId="1774397852">
    <w:abstractNumId w:val="7"/>
  </w:num>
  <w:num w:numId="10" w16cid:durableId="238638501">
    <w:abstractNumId w:val="8"/>
  </w:num>
  <w:num w:numId="11" w16cid:durableId="401174094">
    <w:abstractNumId w:val="0"/>
  </w:num>
  <w:num w:numId="12" w16cid:durableId="1908564498">
    <w:abstractNumId w:val="5"/>
  </w:num>
  <w:num w:numId="13" w16cid:durableId="380523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10C"/>
    <w:rsid w:val="0000182F"/>
    <w:rsid w:val="00002D76"/>
    <w:rsid w:val="000071D5"/>
    <w:rsid w:val="000168BC"/>
    <w:rsid w:val="00024DE3"/>
    <w:rsid w:val="00026BE2"/>
    <w:rsid w:val="000343C1"/>
    <w:rsid w:val="00044E92"/>
    <w:rsid w:val="00051C99"/>
    <w:rsid w:val="00055C03"/>
    <w:rsid w:val="000568F9"/>
    <w:rsid w:val="00064958"/>
    <w:rsid w:val="00064DBB"/>
    <w:rsid w:val="00065CA4"/>
    <w:rsid w:val="00067F8E"/>
    <w:rsid w:val="00090156"/>
    <w:rsid w:val="000971DF"/>
    <w:rsid w:val="000A1933"/>
    <w:rsid w:val="000A5211"/>
    <w:rsid w:val="000A78BD"/>
    <w:rsid w:val="000C2257"/>
    <w:rsid w:val="000C5EBD"/>
    <w:rsid w:val="000D1CB7"/>
    <w:rsid w:val="000D79A0"/>
    <w:rsid w:val="000E59D2"/>
    <w:rsid w:val="000E729C"/>
    <w:rsid w:val="000F0504"/>
    <w:rsid w:val="000F2145"/>
    <w:rsid w:val="00103E2A"/>
    <w:rsid w:val="001135ED"/>
    <w:rsid w:val="00124BBF"/>
    <w:rsid w:val="00127CB1"/>
    <w:rsid w:val="0014609A"/>
    <w:rsid w:val="001466B8"/>
    <w:rsid w:val="00146A1D"/>
    <w:rsid w:val="00146D52"/>
    <w:rsid w:val="001718AF"/>
    <w:rsid w:val="00193B23"/>
    <w:rsid w:val="001A1AF1"/>
    <w:rsid w:val="001A21F6"/>
    <w:rsid w:val="001A33F7"/>
    <w:rsid w:val="001B4CA7"/>
    <w:rsid w:val="001B4F9E"/>
    <w:rsid w:val="001B67C6"/>
    <w:rsid w:val="001C4A3C"/>
    <w:rsid w:val="001C5F37"/>
    <w:rsid w:val="001D700B"/>
    <w:rsid w:val="001D707F"/>
    <w:rsid w:val="001F0515"/>
    <w:rsid w:val="001F15C2"/>
    <w:rsid w:val="001F24B6"/>
    <w:rsid w:val="00204022"/>
    <w:rsid w:val="002072CD"/>
    <w:rsid w:val="00226EE2"/>
    <w:rsid w:val="00231615"/>
    <w:rsid w:val="00232BE4"/>
    <w:rsid w:val="0026170D"/>
    <w:rsid w:val="00261B7E"/>
    <w:rsid w:val="00272612"/>
    <w:rsid w:val="00272673"/>
    <w:rsid w:val="0027345D"/>
    <w:rsid w:val="00275519"/>
    <w:rsid w:val="002A1742"/>
    <w:rsid w:val="002C1C55"/>
    <w:rsid w:val="002C3227"/>
    <w:rsid w:val="002D72D8"/>
    <w:rsid w:val="002E17DE"/>
    <w:rsid w:val="002F0D76"/>
    <w:rsid w:val="002F1A6A"/>
    <w:rsid w:val="002F3838"/>
    <w:rsid w:val="002F42D2"/>
    <w:rsid w:val="002F7900"/>
    <w:rsid w:val="00300C5F"/>
    <w:rsid w:val="00323F49"/>
    <w:rsid w:val="00327637"/>
    <w:rsid w:val="0033206D"/>
    <w:rsid w:val="00335339"/>
    <w:rsid w:val="00354444"/>
    <w:rsid w:val="00364AE9"/>
    <w:rsid w:val="003671EC"/>
    <w:rsid w:val="0037395A"/>
    <w:rsid w:val="00374214"/>
    <w:rsid w:val="00377A38"/>
    <w:rsid w:val="00383175"/>
    <w:rsid w:val="003843C3"/>
    <w:rsid w:val="00392A7E"/>
    <w:rsid w:val="0039623E"/>
    <w:rsid w:val="00397D27"/>
    <w:rsid w:val="003A7DA1"/>
    <w:rsid w:val="003B36E7"/>
    <w:rsid w:val="003B6C54"/>
    <w:rsid w:val="003C0127"/>
    <w:rsid w:val="003C4AD6"/>
    <w:rsid w:val="003E04F2"/>
    <w:rsid w:val="003E6A47"/>
    <w:rsid w:val="003E6ACE"/>
    <w:rsid w:val="003F2899"/>
    <w:rsid w:val="004007AE"/>
    <w:rsid w:val="004028F8"/>
    <w:rsid w:val="00405435"/>
    <w:rsid w:val="00420F76"/>
    <w:rsid w:val="00434B02"/>
    <w:rsid w:val="004472E1"/>
    <w:rsid w:val="00471494"/>
    <w:rsid w:val="004719E7"/>
    <w:rsid w:val="004753C5"/>
    <w:rsid w:val="00482883"/>
    <w:rsid w:val="00486E57"/>
    <w:rsid w:val="004A2517"/>
    <w:rsid w:val="004C059E"/>
    <w:rsid w:val="004D69EB"/>
    <w:rsid w:val="004E03CA"/>
    <w:rsid w:val="004E23EE"/>
    <w:rsid w:val="00500395"/>
    <w:rsid w:val="005025CA"/>
    <w:rsid w:val="0051621A"/>
    <w:rsid w:val="00524BA1"/>
    <w:rsid w:val="00531185"/>
    <w:rsid w:val="005322BA"/>
    <w:rsid w:val="00536637"/>
    <w:rsid w:val="005511F8"/>
    <w:rsid w:val="005601FB"/>
    <w:rsid w:val="00560D79"/>
    <w:rsid w:val="00576579"/>
    <w:rsid w:val="0059342E"/>
    <w:rsid w:val="00595FC9"/>
    <w:rsid w:val="005970B9"/>
    <w:rsid w:val="00597D0F"/>
    <w:rsid w:val="005A127F"/>
    <w:rsid w:val="005A2181"/>
    <w:rsid w:val="005A32F5"/>
    <w:rsid w:val="005B043E"/>
    <w:rsid w:val="005B29ED"/>
    <w:rsid w:val="005B54EA"/>
    <w:rsid w:val="005D4084"/>
    <w:rsid w:val="005F2B97"/>
    <w:rsid w:val="0060203F"/>
    <w:rsid w:val="0060332D"/>
    <w:rsid w:val="00604DAB"/>
    <w:rsid w:val="00611E9E"/>
    <w:rsid w:val="00612398"/>
    <w:rsid w:val="006160B3"/>
    <w:rsid w:val="00621F5A"/>
    <w:rsid w:val="00642DBF"/>
    <w:rsid w:val="00643E7D"/>
    <w:rsid w:val="006466D2"/>
    <w:rsid w:val="00650215"/>
    <w:rsid w:val="00650DD6"/>
    <w:rsid w:val="006546A9"/>
    <w:rsid w:val="00656FEF"/>
    <w:rsid w:val="00664FEB"/>
    <w:rsid w:val="00665258"/>
    <w:rsid w:val="00670492"/>
    <w:rsid w:val="00686A25"/>
    <w:rsid w:val="00686B1B"/>
    <w:rsid w:val="006A11A9"/>
    <w:rsid w:val="006A5D6E"/>
    <w:rsid w:val="006A79E5"/>
    <w:rsid w:val="006B07EE"/>
    <w:rsid w:val="006C686E"/>
    <w:rsid w:val="006D1001"/>
    <w:rsid w:val="006E0147"/>
    <w:rsid w:val="006E1A9E"/>
    <w:rsid w:val="006E5165"/>
    <w:rsid w:val="006E77A4"/>
    <w:rsid w:val="006F2AFA"/>
    <w:rsid w:val="006F7603"/>
    <w:rsid w:val="0070512B"/>
    <w:rsid w:val="0070782A"/>
    <w:rsid w:val="00710E79"/>
    <w:rsid w:val="00743D3F"/>
    <w:rsid w:val="00746CDB"/>
    <w:rsid w:val="00751C72"/>
    <w:rsid w:val="007525B4"/>
    <w:rsid w:val="00752AED"/>
    <w:rsid w:val="00756E0A"/>
    <w:rsid w:val="007608EE"/>
    <w:rsid w:val="00760CD0"/>
    <w:rsid w:val="007657FE"/>
    <w:rsid w:val="007713F3"/>
    <w:rsid w:val="00782CBE"/>
    <w:rsid w:val="00785CC2"/>
    <w:rsid w:val="00796F9A"/>
    <w:rsid w:val="007A2671"/>
    <w:rsid w:val="007E29C1"/>
    <w:rsid w:val="00800EBC"/>
    <w:rsid w:val="0081351E"/>
    <w:rsid w:val="00816A3D"/>
    <w:rsid w:val="0082195B"/>
    <w:rsid w:val="008255AC"/>
    <w:rsid w:val="00832140"/>
    <w:rsid w:val="008369A0"/>
    <w:rsid w:val="00842EE8"/>
    <w:rsid w:val="00847940"/>
    <w:rsid w:val="00874161"/>
    <w:rsid w:val="0088410C"/>
    <w:rsid w:val="00886C34"/>
    <w:rsid w:val="008B4269"/>
    <w:rsid w:val="008B784F"/>
    <w:rsid w:val="008C52E4"/>
    <w:rsid w:val="008D2913"/>
    <w:rsid w:val="008F559D"/>
    <w:rsid w:val="008F58AB"/>
    <w:rsid w:val="008F5F18"/>
    <w:rsid w:val="00901814"/>
    <w:rsid w:val="009027CB"/>
    <w:rsid w:val="00902E98"/>
    <w:rsid w:val="00921821"/>
    <w:rsid w:val="009274C0"/>
    <w:rsid w:val="00930F33"/>
    <w:rsid w:val="009613DB"/>
    <w:rsid w:val="009634B0"/>
    <w:rsid w:val="00966040"/>
    <w:rsid w:val="00971897"/>
    <w:rsid w:val="00971AED"/>
    <w:rsid w:val="00983593"/>
    <w:rsid w:val="009839A1"/>
    <w:rsid w:val="009925C5"/>
    <w:rsid w:val="0099501B"/>
    <w:rsid w:val="009A0472"/>
    <w:rsid w:val="009A1D52"/>
    <w:rsid w:val="009A7C13"/>
    <w:rsid w:val="009B3A7E"/>
    <w:rsid w:val="009B55D9"/>
    <w:rsid w:val="009B6B55"/>
    <w:rsid w:val="009B78FA"/>
    <w:rsid w:val="009C098F"/>
    <w:rsid w:val="009C4FFF"/>
    <w:rsid w:val="009D1702"/>
    <w:rsid w:val="009D1F42"/>
    <w:rsid w:val="009D236A"/>
    <w:rsid w:val="009D3A68"/>
    <w:rsid w:val="009E370A"/>
    <w:rsid w:val="009E78DB"/>
    <w:rsid w:val="00A06D08"/>
    <w:rsid w:val="00A13FE1"/>
    <w:rsid w:val="00A15AA9"/>
    <w:rsid w:val="00A16445"/>
    <w:rsid w:val="00A322A0"/>
    <w:rsid w:val="00A3326E"/>
    <w:rsid w:val="00A34D5B"/>
    <w:rsid w:val="00A36242"/>
    <w:rsid w:val="00A5056C"/>
    <w:rsid w:val="00A51864"/>
    <w:rsid w:val="00A5420D"/>
    <w:rsid w:val="00A54489"/>
    <w:rsid w:val="00A627EC"/>
    <w:rsid w:val="00A6480D"/>
    <w:rsid w:val="00A707E3"/>
    <w:rsid w:val="00A80945"/>
    <w:rsid w:val="00A82B64"/>
    <w:rsid w:val="00A82E9D"/>
    <w:rsid w:val="00A84409"/>
    <w:rsid w:val="00A84C24"/>
    <w:rsid w:val="00A9631A"/>
    <w:rsid w:val="00AA4D4C"/>
    <w:rsid w:val="00AB0A99"/>
    <w:rsid w:val="00AB156C"/>
    <w:rsid w:val="00AB7FA8"/>
    <w:rsid w:val="00AC35F9"/>
    <w:rsid w:val="00AC59C7"/>
    <w:rsid w:val="00AD1C4E"/>
    <w:rsid w:val="00AE016F"/>
    <w:rsid w:val="00AE05CE"/>
    <w:rsid w:val="00AE1312"/>
    <w:rsid w:val="00AF2292"/>
    <w:rsid w:val="00B30B65"/>
    <w:rsid w:val="00B369BB"/>
    <w:rsid w:val="00B36FEC"/>
    <w:rsid w:val="00B37D20"/>
    <w:rsid w:val="00B37D95"/>
    <w:rsid w:val="00B42107"/>
    <w:rsid w:val="00B60869"/>
    <w:rsid w:val="00B60A26"/>
    <w:rsid w:val="00B725C9"/>
    <w:rsid w:val="00B741AE"/>
    <w:rsid w:val="00B7557C"/>
    <w:rsid w:val="00B817E1"/>
    <w:rsid w:val="00BA7C9F"/>
    <w:rsid w:val="00BB6209"/>
    <w:rsid w:val="00BC710C"/>
    <w:rsid w:val="00BD22F0"/>
    <w:rsid w:val="00BE34F4"/>
    <w:rsid w:val="00BE3F1B"/>
    <w:rsid w:val="00BF0B88"/>
    <w:rsid w:val="00BF282C"/>
    <w:rsid w:val="00BF2F96"/>
    <w:rsid w:val="00C039FB"/>
    <w:rsid w:val="00C0590B"/>
    <w:rsid w:val="00C0692E"/>
    <w:rsid w:val="00C11623"/>
    <w:rsid w:val="00C11E64"/>
    <w:rsid w:val="00C1625F"/>
    <w:rsid w:val="00C25BD8"/>
    <w:rsid w:val="00C35216"/>
    <w:rsid w:val="00C36DFF"/>
    <w:rsid w:val="00C4171D"/>
    <w:rsid w:val="00C457A1"/>
    <w:rsid w:val="00C45C35"/>
    <w:rsid w:val="00C505BA"/>
    <w:rsid w:val="00C53BF3"/>
    <w:rsid w:val="00C55537"/>
    <w:rsid w:val="00C82A1D"/>
    <w:rsid w:val="00C82CB8"/>
    <w:rsid w:val="00CA7863"/>
    <w:rsid w:val="00CB2EA9"/>
    <w:rsid w:val="00CB58F0"/>
    <w:rsid w:val="00CB7D22"/>
    <w:rsid w:val="00CC5620"/>
    <w:rsid w:val="00CE5C00"/>
    <w:rsid w:val="00CE68AC"/>
    <w:rsid w:val="00CF76C8"/>
    <w:rsid w:val="00CF7982"/>
    <w:rsid w:val="00D02315"/>
    <w:rsid w:val="00D208AB"/>
    <w:rsid w:val="00D21257"/>
    <w:rsid w:val="00D21C60"/>
    <w:rsid w:val="00D22D32"/>
    <w:rsid w:val="00D2381A"/>
    <w:rsid w:val="00D23B85"/>
    <w:rsid w:val="00D30D07"/>
    <w:rsid w:val="00D34146"/>
    <w:rsid w:val="00D4092B"/>
    <w:rsid w:val="00D464BD"/>
    <w:rsid w:val="00D54330"/>
    <w:rsid w:val="00D65D23"/>
    <w:rsid w:val="00D67568"/>
    <w:rsid w:val="00D73607"/>
    <w:rsid w:val="00D74050"/>
    <w:rsid w:val="00D769E0"/>
    <w:rsid w:val="00D774A6"/>
    <w:rsid w:val="00D82ADD"/>
    <w:rsid w:val="00D8470B"/>
    <w:rsid w:val="00D92918"/>
    <w:rsid w:val="00D95CFB"/>
    <w:rsid w:val="00D97416"/>
    <w:rsid w:val="00DC171A"/>
    <w:rsid w:val="00DD6E22"/>
    <w:rsid w:val="00DE014A"/>
    <w:rsid w:val="00DE52AB"/>
    <w:rsid w:val="00DF57AC"/>
    <w:rsid w:val="00E0529C"/>
    <w:rsid w:val="00E13249"/>
    <w:rsid w:val="00E15BE7"/>
    <w:rsid w:val="00E2244B"/>
    <w:rsid w:val="00E3158E"/>
    <w:rsid w:val="00E3162F"/>
    <w:rsid w:val="00E35BAA"/>
    <w:rsid w:val="00E40069"/>
    <w:rsid w:val="00E43529"/>
    <w:rsid w:val="00E56FFE"/>
    <w:rsid w:val="00E60F10"/>
    <w:rsid w:val="00E758ED"/>
    <w:rsid w:val="00E81762"/>
    <w:rsid w:val="00E82067"/>
    <w:rsid w:val="00E938E7"/>
    <w:rsid w:val="00EB4A50"/>
    <w:rsid w:val="00ED0F67"/>
    <w:rsid w:val="00ED2C57"/>
    <w:rsid w:val="00ED7580"/>
    <w:rsid w:val="00ED7711"/>
    <w:rsid w:val="00EE3710"/>
    <w:rsid w:val="00EF3FED"/>
    <w:rsid w:val="00EF6DF6"/>
    <w:rsid w:val="00F302A8"/>
    <w:rsid w:val="00F313C4"/>
    <w:rsid w:val="00F34D12"/>
    <w:rsid w:val="00F35BBF"/>
    <w:rsid w:val="00F35F97"/>
    <w:rsid w:val="00F4293A"/>
    <w:rsid w:val="00F524D2"/>
    <w:rsid w:val="00F52CA0"/>
    <w:rsid w:val="00F77A6B"/>
    <w:rsid w:val="00F8163B"/>
    <w:rsid w:val="00FA03D8"/>
    <w:rsid w:val="00FA563D"/>
    <w:rsid w:val="00FB7006"/>
    <w:rsid w:val="00FC72F9"/>
    <w:rsid w:val="00FC7314"/>
    <w:rsid w:val="00FD3F96"/>
    <w:rsid w:val="00FE1EBD"/>
    <w:rsid w:val="00FE4281"/>
    <w:rsid w:val="00FF6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F2738"/>
  <w15:docId w15:val="{CBEC5EDC-4157-4FD1-AA2C-FE2A0A96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175"/>
    <w:pPr>
      <w:spacing w:after="151" w:line="268" w:lineRule="auto"/>
      <w:ind w:left="10" w:right="67"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36" w:line="265"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612" w:line="265"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612" w:line="265" w:lineRule="auto"/>
      <w:ind w:left="10"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6"/>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5BE7"/>
    <w:pPr>
      <w:ind w:left="720"/>
      <w:contextualSpacing/>
    </w:pPr>
  </w:style>
  <w:style w:type="table" w:styleId="TableGrid0">
    <w:name w:val="Table Grid"/>
    <w:basedOn w:val="TableNormal"/>
    <w:uiPriority w:val="39"/>
    <w:rsid w:val="00D95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62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242"/>
    <w:rPr>
      <w:rFonts w:ascii="Arial" w:eastAsia="Arial" w:hAnsi="Arial" w:cs="Arial"/>
      <w:color w:val="000000"/>
    </w:rPr>
  </w:style>
  <w:style w:type="paragraph" w:styleId="Footer">
    <w:name w:val="footer"/>
    <w:basedOn w:val="Normal"/>
    <w:link w:val="FooterChar"/>
    <w:uiPriority w:val="99"/>
    <w:unhideWhenUsed/>
    <w:rsid w:val="00A36242"/>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lang w:val="en-US" w:eastAsia="en-US"/>
      <w14:ligatures w14:val="none"/>
    </w:rPr>
  </w:style>
  <w:style w:type="character" w:customStyle="1" w:styleId="FooterChar">
    <w:name w:val="Footer Char"/>
    <w:basedOn w:val="DefaultParagraphFont"/>
    <w:link w:val="Footer"/>
    <w:uiPriority w:val="99"/>
    <w:rsid w:val="00A36242"/>
    <w:rPr>
      <w:rFonts w:cs="Times New Roman"/>
      <w:kern w:val="0"/>
      <w:sz w:val="22"/>
      <w:szCs w:val="22"/>
      <w:lang w:val="en-US" w:eastAsia="en-US"/>
      <w14:ligatures w14:val="none"/>
    </w:rPr>
  </w:style>
  <w:style w:type="character" w:styleId="PlaceholderText">
    <w:name w:val="Placeholder Text"/>
    <w:basedOn w:val="DefaultParagraphFont"/>
    <w:uiPriority w:val="99"/>
    <w:semiHidden/>
    <w:rsid w:val="001D700B"/>
    <w:rPr>
      <w:color w:val="666666"/>
    </w:rPr>
  </w:style>
  <w:style w:type="character" w:styleId="Hyperlink">
    <w:name w:val="Hyperlink"/>
    <w:basedOn w:val="DefaultParagraphFont"/>
    <w:uiPriority w:val="99"/>
    <w:unhideWhenUsed/>
    <w:rsid w:val="005511F8"/>
    <w:rPr>
      <w:color w:val="467886" w:themeColor="hyperlink"/>
      <w:u w:val="single"/>
    </w:rPr>
  </w:style>
  <w:style w:type="character" w:styleId="UnresolvedMention">
    <w:name w:val="Unresolved Mention"/>
    <w:basedOn w:val="DefaultParagraphFont"/>
    <w:uiPriority w:val="99"/>
    <w:semiHidden/>
    <w:unhideWhenUsed/>
    <w:rsid w:val="00551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8173">
      <w:bodyDiv w:val="1"/>
      <w:marLeft w:val="0"/>
      <w:marRight w:val="0"/>
      <w:marTop w:val="0"/>
      <w:marBottom w:val="0"/>
      <w:divBdr>
        <w:top w:val="none" w:sz="0" w:space="0" w:color="auto"/>
        <w:left w:val="none" w:sz="0" w:space="0" w:color="auto"/>
        <w:bottom w:val="none" w:sz="0" w:space="0" w:color="auto"/>
        <w:right w:val="none" w:sz="0" w:space="0" w:color="auto"/>
      </w:divBdr>
    </w:div>
    <w:div w:id="170098429">
      <w:bodyDiv w:val="1"/>
      <w:marLeft w:val="0"/>
      <w:marRight w:val="0"/>
      <w:marTop w:val="0"/>
      <w:marBottom w:val="0"/>
      <w:divBdr>
        <w:top w:val="none" w:sz="0" w:space="0" w:color="auto"/>
        <w:left w:val="none" w:sz="0" w:space="0" w:color="auto"/>
        <w:bottom w:val="none" w:sz="0" w:space="0" w:color="auto"/>
        <w:right w:val="none" w:sz="0" w:space="0" w:color="auto"/>
      </w:divBdr>
    </w:div>
    <w:div w:id="946502283">
      <w:bodyDiv w:val="1"/>
      <w:marLeft w:val="0"/>
      <w:marRight w:val="0"/>
      <w:marTop w:val="0"/>
      <w:marBottom w:val="0"/>
      <w:divBdr>
        <w:top w:val="none" w:sz="0" w:space="0" w:color="auto"/>
        <w:left w:val="none" w:sz="0" w:space="0" w:color="auto"/>
        <w:bottom w:val="none" w:sz="0" w:space="0" w:color="auto"/>
        <w:right w:val="none" w:sz="0" w:space="0" w:color="auto"/>
      </w:divBdr>
    </w:div>
    <w:div w:id="1462650401">
      <w:bodyDiv w:val="1"/>
      <w:marLeft w:val="0"/>
      <w:marRight w:val="0"/>
      <w:marTop w:val="0"/>
      <w:marBottom w:val="0"/>
      <w:divBdr>
        <w:top w:val="none" w:sz="0" w:space="0" w:color="auto"/>
        <w:left w:val="none" w:sz="0" w:space="0" w:color="auto"/>
        <w:bottom w:val="none" w:sz="0" w:space="0" w:color="auto"/>
        <w:right w:val="none" w:sz="0" w:space="0" w:color="auto"/>
      </w:divBdr>
    </w:div>
    <w:div w:id="1867283129">
      <w:bodyDiv w:val="1"/>
      <w:marLeft w:val="0"/>
      <w:marRight w:val="0"/>
      <w:marTop w:val="0"/>
      <w:marBottom w:val="0"/>
      <w:divBdr>
        <w:top w:val="none" w:sz="0" w:space="0" w:color="auto"/>
        <w:left w:val="none" w:sz="0" w:space="0" w:color="auto"/>
        <w:bottom w:val="none" w:sz="0" w:space="0" w:color="auto"/>
        <w:right w:val="none" w:sz="0" w:space="0" w:color="auto"/>
      </w:divBdr>
    </w:div>
    <w:div w:id="1944222038">
      <w:bodyDiv w:val="1"/>
      <w:marLeft w:val="0"/>
      <w:marRight w:val="0"/>
      <w:marTop w:val="0"/>
      <w:marBottom w:val="0"/>
      <w:divBdr>
        <w:top w:val="none" w:sz="0" w:space="0" w:color="auto"/>
        <w:left w:val="none" w:sz="0" w:space="0" w:color="auto"/>
        <w:bottom w:val="none" w:sz="0" w:space="0" w:color="auto"/>
        <w:right w:val="none" w:sz="0" w:space="0" w:color="auto"/>
      </w:divBdr>
    </w:div>
    <w:div w:id="1960643280">
      <w:bodyDiv w:val="1"/>
      <w:marLeft w:val="0"/>
      <w:marRight w:val="0"/>
      <w:marTop w:val="0"/>
      <w:marBottom w:val="0"/>
      <w:divBdr>
        <w:top w:val="none" w:sz="0" w:space="0" w:color="auto"/>
        <w:left w:val="none" w:sz="0" w:space="0" w:color="auto"/>
        <w:bottom w:val="none" w:sz="0" w:space="0" w:color="auto"/>
        <w:right w:val="none" w:sz="0" w:space="0" w:color="auto"/>
      </w:divBdr>
    </w:div>
    <w:div w:id="1976134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L%20Munjal\DBMS\DBMS_Project%20repor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1A7FFC4B089F4D8A7787D3053811D9" ma:contentTypeVersion="4" ma:contentTypeDescription="Create a new document." ma:contentTypeScope="" ma:versionID="23a70899024f78538a468f1e3b246b19">
  <xsd:schema xmlns:xsd="http://www.w3.org/2001/XMLSchema" xmlns:xs="http://www.w3.org/2001/XMLSchema" xmlns:p="http://schemas.microsoft.com/office/2006/metadata/properties" xmlns:ns3="9bf68a62-bc1e-404b-a2f7-5c829599e6f1" targetNamespace="http://schemas.microsoft.com/office/2006/metadata/properties" ma:root="true" ma:fieldsID="09ba1860a2b74e042f94a075125dafbc" ns3:_="">
    <xsd:import namespace="9bf68a62-bc1e-404b-a2f7-5c829599e6f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68a62-bc1e-404b-a2f7-5c829599e6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B94F7D-8B7F-4A84-888A-3888F8C5D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f68a62-bc1e-404b-a2f7-5c829599e6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B131D9-487E-4ADB-8B9B-A715D8EF393C}">
  <ds:schemaRefs>
    <ds:schemaRef ds:uri="http://schemas.openxmlformats.org/officeDocument/2006/bibliography"/>
  </ds:schemaRefs>
</ds:datastoreItem>
</file>

<file path=customXml/itemProps3.xml><?xml version="1.0" encoding="utf-8"?>
<ds:datastoreItem xmlns:ds="http://schemas.openxmlformats.org/officeDocument/2006/customXml" ds:itemID="{5E3610E3-2A84-4E32-A573-823F3CB032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83FC46-DF46-43F1-A4D7-C4F38772A4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DBMS_Project report template</Template>
  <TotalTime>2</TotalTime>
  <Pages>10</Pages>
  <Words>502</Words>
  <Characters>2848</Characters>
  <Application>Microsoft Office Word</Application>
  <DocSecurity>0</DocSecurity>
  <Lines>284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Aurobindo Behera</dc:creator>
  <cp:keywords/>
  <cp:lastModifiedBy>Aurobindo Behera</cp:lastModifiedBy>
  <cp:revision>10</cp:revision>
  <dcterms:created xsi:type="dcterms:W3CDTF">2026-04-12T03:30:00Z</dcterms:created>
  <dcterms:modified xsi:type="dcterms:W3CDTF">2026-04-13T05:10:00Z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0x010100751A7FFC4B089F4D8A7787D3053811D9</vt:lpwstr>
  </property>
</Properties>
</file>